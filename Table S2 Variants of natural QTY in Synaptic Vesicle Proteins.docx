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093EF" w14:textId="35E2E55C" w:rsidR="00D724CE" w:rsidRPr="00B3633E" w:rsidRDefault="00D724CE" w:rsidP="00D724CE">
      <w:pPr>
        <w:shd w:val="clear" w:color="auto" w:fill="FFFFFF" w:themeFill="background1"/>
        <w:ind w:right="-574"/>
        <w:rPr>
          <w:rFonts w:ascii="Arial" w:hAnsi="Arial" w:cs="Arial"/>
          <w:b/>
          <w:sz w:val="28"/>
        </w:rPr>
      </w:pPr>
      <w:bookmarkStart w:id="0" w:name="_Hlk130394707"/>
      <w:r w:rsidRPr="00B3633E">
        <w:rPr>
          <w:rFonts w:ascii="Arial" w:hAnsi="Arial" w:cs="Arial"/>
          <w:b/>
          <w:sz w:val="28"/>
        </w:rPr>
        <w:t xml:space="preserve">Table 3. Natural </w:t>
      </w:r>
      <w:r w:rsidR="002822B7">
        <w:rPr>
          <w:rFonts w:ascii="Arial" w:hAnsi="Arial" w:cs="Arial"/>
          <w:b/>
          <w:sz w:val="28"/>
        </w:rPr>
        <w:t>variants</w:t>
      </w:r>
      <w:r w:rsidRPr="00B3633E">
        <w:rPr>
          <w:rFonts w:ascii="Arial" w:hAnsi="Arial" w:cs="Arial"/>
          <w:b/>
          <w:sz w:val="28"/>
        </w:rPr>
        <w:t xml:space="preserve"> of L-&gt;Q, I-&gt;T, F-&gt;Y in the </w:t>
      </w:r>
      <w:r w:rsidR="004A412A" w:rsidRPr="00B3633E">
        <w:rPr>
          <w:rFonts w:ascii="Arial" w:hAnsi="Arial" w:cs="Arial"/>
          <w:b/>
          <w:sz w:val="28"/>
        </w:rPr>
        <w:t>8 synaptic vesicle proteins</w:t>
      </w:r>
      <w:r w:rsidRPr="00B3633E">
        <w:rPr>
          <w:rFonts w:ascii="Arial" w:hAnsi="Arial" w:cs="Arial"/>
          <w:b/>
          <w:sz w:val="28"/>
        </w:rPr>
        <w:t xml:space="preserve"> </w:t>
      </w:r>
      <w:r w:rsidR="00B521E5" w:rsidRPr="00A812B6">
        <w:rPr>
          <w:rFonts w:ascii="Arial" w:hAnsi="Arial" w:cs="Arial"/>
          <w:b/>
          <w:sz w:val="28"/>
        </w:rPr>
        <w:t>(</w:t>
      </w:r>
      <w:r w:rsidR="00B521E5">
        <w:rPr>
          <w:rFonts w:ascii="Arial" w:hAnsi="Arial" w:cs="Arial"/>
          <w:b/>
          <w:sz w:val="28"/>
        </w:rPr>
        <w:t>E</w:t>
      </w:r>
      <w:r w:rsidR="00B521E5" w:rsidRPr="002669BB">
        <w:rPr>
          <w:rFonts w:ascii="Arial" w:hAnsi="Arial" w:cs="Arial"/>
          <w:b/>
          <w:sz w:val="28"/>
        </w:rPr>
        <w:t>ach change affects the second position of the codons</w:t>
      </w:r>
      <w:r w:rsidR="00B521E5">
        <w:rPr>
          <w:rFonts w:ascii="Arial" w:hAnsi="Arial" w:cs="Arial"/>
          <w:b/>
          <w:sz w:val="28"/>
        </w:rPr>
        <w:t xml:space="preserve">, </w:t>
      </w:r>
      <w:r w:rsidR="00B521E5" w:rsidRPr="002669BB">
        <w:rPr>
          <w:rFonts w:ascii="Arial" w:hAnsi="Arial" w:cs="Arial"/>
          <w:b/>
          <w:sz w:val="28"/>
        </w:rPr>
        <w:t>V&gt;T variants are not present</w:t>
      </w:r>
      <w:r w:rsidR="00B521E5" w:rsidRPr="00A812B6">
        <w:rPr>
          <w:rFonts w:ascii="Arial" w:hAnsi="Arial" w:cs="Arial"/>
          <w:b/>
          <w:sz w:val="28"/>
        </w:rPr>
        <w:t>).</w:t>
      </w:r>
    </w:p>
    <w:p w14:paraId="55881A0E" w14:textId="77777777" w:rsidR="00D724CE" w:rsidRPr="00B3633E" w:rsidRDefault="00D724CE" w:rsidP="00D724CE">
      <w:pPr>
        <w:shd w:val="clear" w:color="auto" w:fill="FFFFFF" w:themeFill="background1"/>
        <w:rPr>
          <w:rFonts w:ascii="Arial" w:hAnsi="Arial" w:cs="Arial"/>
          <w:sz w:val="22"/>
          <w:szCs w:val="22"/>
          <w:shd w:val="clear" w:color="auto" w:fill="FFFFFF"/>
        </w:rPr>
      </w:pPr>
    </w:p>
    <w:tbl>
      <w:tblPr>
        <w:tblStyle w:val="TableGrid"/>
        <w:tblW w:w="14854" w:type="dxa"/>
        <w:tblLook w:val="04A0" w:firstRow="1" w:lastRow="0" w:firstColumn="1" w:lastColumn="0" w:noHBand="0" w:noVBand="1"/>
      </w:tblPr>
      <w:tblGrid>
        <w:gridCol w:w="1446"/>
        <w:gridCol w:w="1332"/>
        <w:gridCol w:w="1247"/>
        <w:gridCol w:w="1474"/>
        <w:gridCol w:w="1332"/>
        <w:gridCol w:w="1814"/>
        <w:gridCol w:w="1701"/>
        <w:gridCol w:w="2098"/>
        <w:gridCol w:w="2410"/>
      </w:tblGrid>
      <w:tr w:rsidR="00FC5B1B" w:rsidRPr="00B3633E" w14:paraId="439DD840" w14:textId="77777777" w:rsidTr="001F2AF4">
        <w:trPr>
          <w:trHeight w:val="501"/>
        </w:trPr>
        <w:tc>
          <w:tcPr>
            <w:tcW w:w="1446" w:type="dxa"/>
            <w:tcBorders>
              <w:bottom w:val="single" w:sz="12" w:space="0" w:color="000000"/>
            </w:tcBorders>
            <w:vAlign w:val="center"/>
            <w:hideMark/>
          </w:tcPr>
          <w:p w14:paraId="615C69F2" w14:textId="77777777" w:rsidR="00D724CE" w:rsidRPr="00EC1364" w:rsidRDefault="00D724CE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Name</w:t>
            </w:r>
          </w:p>
        </w:tc>
        <w:tc>
          <w:tcPr>
            <w:tcW w:w="1332" w:type="dxa"/>
            <w:tcBorders>
              <w:bottom w:val="single" w:sz="12" w:space="0" w:color="000000"/>
            </w:tcBorders>
            <w:vAlign w:val="center"/>
            <w:hideMark/>
          </w:tcPr>
          <w:p w14:paraId="3159411B" w14:textId="1C4E1D2D" w:rsidR="00D724CE" w:rsidRPr="00EC1364" w:rsidRDefault="002822B7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Variant</w:t>
            </w:r>
            <w:r w:rsidR="00D724CE" w:rsidRPr="00EC1364">
              <w:rPr>
                <w:rFonts w:ascii="Arial" w:hAnsi="Arial" w:cs="Arial"/>
                <w:color w:val="000000" w:themeColor="text1"/>
                <w:vertAlign w:val="superscript"/>
              </w:rPr>
              <w:t>1</w:t>
            </w:r>
          </w:p>
        </w:tc>
        <w:tc>
          <w:tcPr>
            <w:tcW w:w="1247" w:type="dxa"/>
            <w:tcBorders>
              <w:bottom w:val="single" w:sz="12" w:space="0" w:color="000000"/>
            </w:tcBorders>
            <w:vAlign w:val="center"/>
            <w:hideMark/>
          </w:tcPr>
          <w:p w14:paraId="48237AA1" w14:textId="77777777" w:rsidR="00D724CE" w:rsidRPr="00EC1364" w:rsidRDefault="00D724CE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2</w:t>
            </w:r>
            <w:r w:rsidRPr="00EC1364">
              <w:rPr>
                <w:rFonts w:ascii="Arial" w:hAnsi="Arial" w:cs="Arial"/>
                <w:color w:val="000000" w:themeColor="text1"/>
                <w:vertAlign w:val="superscript"/>
              </w:rPr>
              <w:t>nd</w:t>
            </w:r>
            <w:r w:rsidRPr="00EC1364">
              <w:rPr>
                <w:rFonts w:ascii="Arial" w:hAnsi="Arial" w:cs="Arial"/>
                <w:color w:val="000000" w:themeColor="text1"/>
              </w:rPr>
              <w:t xml:space="preserve"> base</w:t>
            </w:r>
            <w:r w:rsidRPr="00EC1364">
              <w:rPr>
                <w:rFonts w:ascii="Arial" w:hAnsi="Arial" w:cs="Arial"/>
                <w:color w:val="000000" w:themeColor="text1"/>
                <w:vertAlign w:val="superscript"/>
              </w:rPr>
              <w:t>2</w:t>
            </w:r>
          </w:p>
        </w:tc>
        <w:tc>
          <w:tcPr>
            <w:tcW w:w="1474" w:type="dxa"/>
            <w:tcBorders>
              <w:bottom w:val="single" w:sz="12" w:space="0" w:color="000000"/>
            </w:tcBorders>
            <w:vAlign w:val="center"/>
            <w:hideMark/>
          </w:tcPr>
          <w:p w14:paraId="142459D1" w14:textId="77777777" w:rsidR="00D724CE" w:rsidRPr="00EC1364" w:rsidRDefault="00D724CE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Location</w:t>
            </w:r>
            <w:r w:rsidRPr="00EC1364">
              <w:rPr>
                <w:rFonts w:ascii="Arial" w:hAnsi="Arial" w:cs="Arial"/>
                <w:color w:val="000000" w:themeColor="text1"/>
                <w:vertAlign w:val="superscript"/>
              </w:rPr>
              <w:t>3</w:t>
            </w:r>
          </w:p>
        </w:tc>
        <w:tc>
          <w:tcPr>
            <w:tcW w:w="1332" w:type="dxa"/>
            <w:tcBorders>
              <w:bottom w:val="single" w:sz="12" w:space="0" w:color="000000"/>
            </w:tcBorders>
            <w:vAlign w:val="center"/>
            <w:hideMark/>
          </w:tcPr>
          <w:p w14:paraId="51966CE8" w14:textId="77777777" w:rsidR="00D724CE" w:rsidRPr="00EC1364" w:rsidRDefault="00D724CE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Structure</w:t>
            </w:r>
            <w:r w:rsidRPr="00EC1364">
              <w:rPr>
                <w:rFonts w:ascii="Arial" w:hAnsi="Arial" w:cs="Arial"/>
                <w:color w:val="000000" w:themeColor="text1"/>
                <w:vertAlign w:val="superscript"/>
              </w:rPr>
              <w:t>4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vAlign w:val="center"/>
            <w:hideMark/>
          </w:tcPr>
          <w:p w14:paraId="12DCF326" w14:textId="77777777" w:rsidR="00D724CE" w:rsidRPr="00EC1364" w:rsidRDefault="00D724CE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Exposure</w:t>
            </w:r>
            <w:r w:rsidRPr="00EC1364">
              <w:rPr>
                <w:rFonts w:ascii="Arial" w:hAnsi="Arial" w:cs="Arial"/>
                <w:color w:val="000000" w:themeColor="text1"/>
                <w:vertAlign w:val="superscript"/>
              </w:rPr>
              <w:t>5</w:t>
            </w:r>
          </w:p>
        </w:tc>
        <w:tc>
          <w:tcPr>
            <w:tcW w:w="1701" w:type="dxa"/>
            <w:tcBorders>
              <w:bottom w:val="single" w:sz="12" w:space="0" w:color="000000"/>
            </w:tcBorders>
            <w:vAlign w:val="center"/>
            <w:hideMark/>
          </w:tcPr>
          <w:p w14:paraId="4168BDBD" w14:textId="77777777" w:rsidR="00D724CE" w:rsidRPr="00EC1364" w:rsidRDefault="00D724CE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Conservation Grade</w:t>
            </w:r>
            <w:r w:rsidRPr="00EC1364">
              <w:rPr>
                <w:rFonts w:ascii="Arial" w:hAnsi="Arial" w:cs="Arial"/>
                <w:color w:val="000000" w:themeColor="text1"/>
                <w:vertAlign w:val="superscript"/>
              </w:rPr>
              <w:t>6</w:t>
            </w:r>
          </w:p>
        </w:tc>
        <w:tc>
          <w:tcPr>
            <w:tcW w:w="2098" w:type="dxa"/>
            <w:tcBorders>
              <w:bottom w:val="single" w:sz="12" w:space="0" w:color="000000"/>
            </w:tcBorders>
            <w:vAlign w:val="center"/>
            <w:hideMark/>
          </w:tcPr>
          <w:p w14:paraId="6A43D9B1" w14:textId="77777777" w:rsidR="00D724CE" w:rsidRPr="00EC1364" w:rsidRDefault="00D724CE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Predicted Effect</w:t>
            </w:r>
            <w:r w:rsidRPr="00EC1364">
              <w:rPr>
                <w:rFonts w:ascii="Arial" w:hAnsi="Arial" w:cs="Arial"/>
                <w:color w:val="000000" w:themeColor="text1"/>
                <w:vertAlign w:val="superscript"/>
              </w:rPr>
              <w:t>7</w:t>
            </w:r>
          </w:p>
        </w:tc>
        <w:tc>
          <w:tcPr>
            <w:tcW w:w="2410" w:type="dxa"/>
            <w:tcBorders>
              <w:bottom w:val="single" w:sz="12" w:space="0" w:color="000000"/>
            </w:tcBorders>
            <w:vAlign w:val="center"/>
            <w:hideMark/>
          </w:tcPr>
          <w:p w14:paraId="480359EE" w14:textId="77777777" w:rsidR="00D724CE" w:rsidRPr="00EC1364" w:rsidRDefault="00D724CE" w:rsidP="00432E4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Clinical Significance</w:t>
            </w:r>
            <w:r w:rsidRPr="00EC1364">
              <w:rPr>
                <w:rFonts w:ascii="Arial" w:hAnsi="Arial" w:cs="Arial"/>
                <w:color w:val="000000" w:themeColor="text1"/>
                <w:vertAlign w:val="superscript"/>
              </w:rPr>
              <w:t>8</w:t>
            </w:r>
          </w:p>
        </w:tc>
      </w:tr>
      <w:tr w:rsidR="00C30191" w:rsidRPr="00B3633E" w14:paraId="63689BC0" w14:textId="77777777" w:rsidTr="00B24FF3">
        <w:trPr>
          <w:trHeight w:val="170"/>
        </w:trPr>
        <w:tc>
          <w:tcPr>
            <w:tcW w:w="1446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197DF275" w14:textId="73440063" w:rsidR="00C30191" w:rsidRPr="00EC1364" w:rsidRDefault="00C30191" w:rsidP="00C30191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C1364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SV2A</w:t>
            </w:r>
          </w:p>
        </w:tc>
        <w:tc>
          <w:tcPr>
            <w:tcW w:w="1332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0FCB38DD" w14:textId="5902099C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4" w:history="1">
              <w:r w:rsidR="00C30191" w:rsidRPr="00EC1364">
                <w:rPr>
                  <w:rStyle w:val="Hyperlink"/>
                  <w:rFonts w:ascii="Arial" w:hAnsi="Arial" w:cs="Arial"/>
                </w:rPr>
                <w:t>L148Q</w:t>
              </w:r>
            </w:hyperlink>
          </w:p>
        </w:tc>
        <w:tc>
          <w:tcPr>
            <w:tcW w:w="1247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02513F45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01F4EA66" w14:textId="259B4778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2BD1049B" w14:textId="3EDBA485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0CAA659B" w14:textId="383D05F4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00089918" w14:textId="0253F350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64E5E085" w14:textId="0D66C678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tcBorders>
              <w:top w:val="single" w:sz="12" w:space="0" w:color="000000"/>
            </w:tcBorders>
            <w:shd w:val="clear" w:color="auto" w:fill="auto"/>
            <w:hideMark/>
          </w:tcPr>
          <w:p w14:paraId="61E32E00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3CB0F045" w14:textId="77777777" w:rsidTr="001F2AF4">
        <w:tc>
          <w:tcPr>
            <w:tcW w:w="1446" w:type="dxa"/>
            <w:shd w:val="clear" w:color="auto" w:fill="auto"/>
          </w:tcPr>
          <w:p w14:paraId="3F2C0837" w14:textId="02FCCDDA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  <w:hideMark/>
          </w:tcPr>
          <w:p w14:paraId="1743FC4D" w14:textId="26662044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5" w:history="1">
              <w:r w:rsidR="00C30191" w:rsidRPr="00EC1364">
                <w:rPr>
                  <w:rStyle w:val="Hyperlink"/>
                  <w:rFonts w:ascii="Arial" w:hAnsi="Arial" w:cs="Arial"/>
                </w:rPr>
                <w:t>L213Q</w:t>
              </w:r>
            </w:hyperlink>
          </w:p>
        </w:tc>
        <w:tc>
          <w:tcPr>
            <w:tcW w:w="1247" w:type="dxa"/>
            <w:shd w:val="clear" w:color="auto" w:fill="auto"/>
            <w:hideMark/>
          </w:tcPr>
          <w:p w14:paraId="2632D30B" w14:textId="307B90FB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shd w:val="clear" w:color="auto" w:fill="auto"/>
            <w:hideMark/>
          </w:tcPr>
          <w:p w14:paraId="06D701E6" w14:textId="264AED2A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TM2</w:t>
            </w:r>
          </w:p>
        </w:tc>
        <w:tc>
          <w:tcPr>
            <w:tcW w:w="1332" w:type="dxa"/>
            <w:shd w:val="clear" w:color="auto" w:fill="auto"/>
            <w:hideMark/>
          </w:tcPr>
          <w:p w14:paraId="0170912D" w14:textId="0E587391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  <w:hideMark/>
          </w:tcPr>
          <w:p w14:paraId="567E1CCD" w14:textId="2A1EBCE4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  <w:hideMark/>
          </w:tcPr>
          <w:p w14:paraId="3F23B9D1" w14:textId="69A9E5B4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  <w:shd w:val="clear" w:color="auto" w:fill="auto"/>
            <w:hideMark/>
          </w:tcPr>
          <w:p w14:paraId="589C67F5" w14:textId="263928BE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  <w:hideMark/>
          </w:tcPr>
          <w:p w14:paraId="034D0477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229A7CA6" w14:textId="77777777" w:rsidTr="001F2AF4">
        <w:tc>
          <w:tcPr>
            <w:tcW w:w="1446" w:type="dxa"/>
            <w:shd w:val="clear" w:color="auto" w:fill="auto"/>
          </w:tcPr>
          <w:p w14:paraId="6AFE52E5" w14:textId="3771E3A9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  <w:hideMark/>
          </w:tcPr>
          <w:p w14:paraId="39BF0524" w14:textId="1CC42232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6" w:history="1">
              <w:r w:rsidR="00C30191" w:rsidRPr="00EC1364">
                <w:rPr>
                  <w:rStyle w:val="Hyperlink"/>
                  <w:rFonts w:ascii="Arial" w:hAnsi="Arial" w:cs="Arial"/>
                </w:rPr>
                <w:t>L519Q</w:t>
              </w:r>
            </w:hyperlink>
          </w:p>
        </w:tc>
        <w:tc>
          <w:tcPr>
            <w:tcW w:w="1247" w:type="dxa"/>
            <w:shd w:val="clear" w:color="auto" w:fill="auto"/>
            <w:hideMark/>
          </w:tcPr>
          <w:p w14:paraId="703509EC" w14:textId="0F75B6B1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shd w:val="clear" w:color="auto" w:fill="auto"/>
            <w:hideMark/>
          </w:tcPr>
          <w:p w14:paraId="3DCA8664" w14:textId="28B25D6A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  <w:shd w:val="clear" w:color="auto" w:fill="auto"/>
            <w:hideMark/>
          </w:tcPr>
          <w:p w14:paraId="1D927449" w14:textId="376B6BC3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 xml:space="preserve">Loop </w:t>
            </w:r>
          </w:p>
        </w:tc>
        <w:tc>
          <w:tcPr>
            <w:tcW w:w="1814" w:type="dxa"/>
            <w:shd w:val="clear" w:color="auto" w:fill="auto"/>
            <w:hideMark/>
          </w:tcPr>
          <w:p w14:paraId="1683D2B6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  <w:hideMark/>
          </w:tcPr>
          <w:p w14:paraId="5A3760D0" w14:textId="35DE1996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4</w:t>
            </w:r>
          </w:p>
        </w:tc>
        <w:tc>
          <w:tcPr>
            <w:tcW w:w="2098" w:type="dxa"/>
            <w:shd w:val="clear" w:color="auto" w:fill="auto"/>
            <w:hideMark/>
          </w:tcPr>
          <w:p w14:paraId="1989FD75" w14:textId="2704B622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  <w:hideMark/>
          </w:tcPr>
          <w:p w14:paraId="5DCD2893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126D69A9" w14:textId="77777777" w:rsidTr="001F2AF4">
        <w:tc>
          <w:tcPr>
            <w:tcW w:w="1446" w:type="dxa"/>
            <w:shd w:val="clear" w:color="auto" w:fill="auto"/>
          </w:tcPr>
          <w:p w14:paraId="326CCEDE" w14:textId="27379E7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1348E2CF" w14:textId="18FB4CC1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7" w:history="1">
              <w:r w:rsidR="00110DC8" w:rsidRPr="00EC1364">
                <w:rPr>
                  <w:rStyle w:val="Hyperlink"/>
                  <w:rFonts w:ascii="Arial" w:hAnsi="Arial" w:cs="Arial"/>
                </w:rPr>
                <w:t>I12T</w:t>
              </w:r>
            </w:hyperlink>
          </w:p>
        </w:tc>
        <w:tc>
          <w:tcPr>
            <w:tcW w:w="1247" w:type="dxa"/>
            <w:shd w:val="clear" w:color="auto" w:fill="auto"/>
          </w:tcPr>
          <w:p w14:paraId="6E31CF9A" w14:textId="2735C53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07F62DD3" w14:textId="0EFFDC4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shd w:val="clear" w:color="auto" w:fill="auto"/>
          </w:tcPr>
          <w:p w14:paraId="0A48BA44" w14:textId="78BEF92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231E888A" w14:textId="665E8C1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6568D4B2" w14:textId="24886F41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4</w:t>
            </w:r>
          </w:p>
        </w:tc>
        <w:tc>
          <w:tcPr>
            <w:tcW w:w="2098" w:type="dxa"/>
            <w:shd w:val="clear" w:color="auto" w:fill="auto"/>
          </w:tcPr>
          <w:p w14:paraId="01B4A435" w14:textId="00204A4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0A0C3C2E" w14:textId="167D5BC6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798A89E6" w14:textId="77777777" w:rsidTr="001F2AF4">
        <w:tc>
          <w:tcPr>
            <w:tcW w:w="1446" w:type="dxa"/>
            <w:shd w:val="clear" w:color="auto" w:fill="auto"/>
          </w:tcPr>
          <w:p w14:paraId="2A29495B" w14:textId="1BC7246F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0CEFDE63" w14:textId="7BBC4EB1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8" w:history="1">
              <w:r w:rsidR="00110DC8" w:rsidRPr="00EC1364">
                <w:rPr>
                  <w:rStyle w:val="Hyperlink"/>
                  <w:rFonts w:ascii="Arial" w:hAnsi="Arial" w:cs="Arial"/>
                </w:rPr>
                <w:t>I18T</w:t>
              </w:r>
            </w:hyperlink>
          </w:p>
        </w:tc>
        <w:tc>
          <w:tcPr>
            <w:tcW w:w="1247" w:type="dxa"/>
            <w:shd w:val="clear" w:color="auto" w:fill="auto"/>
          </w:tcPr>
          <w:p w14:paraId="69332386" w14:textId="54DBAFB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69E6C848" w14:textId="643F91F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shd w:val="clear" w:color="auto" w:fill="auto"/>
          </w:tcPr>
          <w:p w14:paraId="559E74FB" w14:textId="6BB9EDF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3AFAA091" w14:textId="60D3BA3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3BEEBD48" w14:textId="2120C956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  <w:shd w:val="clear" w:color="auto" w:fill="auto"/>
          </w:tcPr>
          <w:p w14:paraId="50E04E7E" w14:textId="20721A3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483021B9" w14:textId="6236688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641D1A06" w14:textId="77777777" w:rsidTr="001F2AF4">
        <w:tc>
          <w:tcPr>
            <w:tcW w:w="1446" w:type="dxa"/>
            <w:shd w:val="clear" w:color="auto" w:fill="auto"/>
          </w:tcPr>
          <w:p w14:paraId="05907BE7" w14:textId="41CD6AB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12EE06FE" w14:textId="08953D77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9" w:history="1">
              <w:r w:rsidR="00110DC8" w:rsidRPr="00EC1364">
                <w:rPr>
                  <w:rStyle w:val="Hyperlink"/>
                  <w:rFonts w:ascii="Arial" w:hAnsi="Arial" w:cs="Arial"/>
                </w:rPr>
                <w:t>I93T</w:t>
              </w:r>
            </w:hyperlink>
          </w:p>
        </w:tc>
        <w:tc>
          <w:tcPr>
            <w:tcW w:w="1247" w:type="dxa"/>
            <w:shd w:val="clear" w:color="auto" w:fill="auto"/>
          </w:tcPr>
          <w:p w14:paraId="508EE8FB" w14:textId="0AF0C61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158CD38E" w14:textId="34F35B8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shd w:val="clear" w:color="auto" w:fill="auto"/>
          </w:tcPr>
          <w:p w14:paraId="569CB76A" w14:textId="7F54F1E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shd w:val="clear" w:color="auto" w:fill="auto"/>
          </w:tcPr>
          <w:p w14:paraId="55354CA0" w14:textId="111B1B6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78C97E46" w14:textId="01D8AEFB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  <w:shd w:val="clear" w:color="auto" w:fill="auto"/>
          </w:tcPr>
          <w:p w14:paraId="64FE2FB3" w14:textId="18B2DBB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0678D201" w14:textId="5C56278A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1C74D98E" w14:textId="77777777" w:rsidTr="001F2AF4">
        <w:tc>
          <w:tcPr>
            <w:tcW w:w="1446" w:type="dxa"/>
            <w:shd w:val="clear" w:color="auto" w:fill="auto"/>
          </w:tcPr>
          <w:p w14:paraId="21F50AE9" w14:textId="00832D99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50B04CDB" w14:textId="1FC06AF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0" w:history="1">
              <w:r w:rsidR="00110DC8" w:rsidRPr="00EC1364">
                <w:rPr>
                  <w:rStyle w:val="Hyperlink"/>
                  <w:rFonts w:ascii="Arial" w:hAnsi="Arial" w:cs="Arial"/>
                </w:rPr>
                <w:t>I101T</w:t>
              </w:r>
            </w:hyperlink>
          </w:p>
        </w:tc>
        <w:tc>
          <w:tcPr>
            <w:tcW w:w="1247" w:type="dxa"/>
            <w:shd w:val="clear" w:color="auto" w:fill="auto"/>
          </w:tcPr>
          <w:p w14:paraId="168160F3" w14:textId="13B2D2F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7C71199F" w14:textId="1AAE331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shd w:val="clear" w:color="auto" w:fill="auto"/>
          </w:tcPr>
          <w:p w14:paraId="19F0F6AE" w14:textId="4F5C1BE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shd w:val="clear" w:color="auto" w:fill="auto"/>
          </w:tcPr>
          <w:p w14:paraId="4C3425BC" w14:textId="7E882A9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079883CD" w14:textId="70BD724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  <w:shd w:val="clear" w:color="auto" w:fill="auto"/>
          </w:tcPr>
          <w:p w14:paraId="01051589" w14:textId="3272F75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3B17D5E1" w14:textId="7037C10E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23F54853" w14:textId="77777777" w:rsidTr="001F2AF4">
        <w:tc>
          <w:tcPr>
            <w:tcW w:w="1446" w:type="dxa"/>
            <w:shd w:val="clear" w:color="auto" w:fill="auto"/>
          </w:tcPr>
          <w:p w14:paraId="69FE75D6" w14:textId="4378EE85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61FB8F59" w14:textId="237A494F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1" w:history="1">
              <w:r w:rsidR="00110DC8" w:rsidRPr="00EC1364">
                <w:rPr>
                  <w:rStyle w:val="Hyperlink"/>
                  <w:rFonts w:ascii="Arial" w:hAnsi="Arial" w:cs="Arial"/>
                </w:rPr>
                <w:t>I269T</w:t>
              </w:r>
            </w:hyperlink>
          </w:p>
        </w:tc>
        <w:tc>
          <w:tcPr>
            <w:tcW w:w="1247" w:type="dxa"/>
            <w:shd w:val="clear" w:color="auto" w:fill="auto"/>
          </w:tcPr>
          <w:p w14:paraId="0AB725CC" w14:textId="6086BF9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2F31BC22" w14:textId="5D82589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TM4</w:t>
            </w:r>
          </w:p>
        </w:tc>
        <w:tc>
          <w:tcPr>
            <w:tcW w:w="1332" w:type="dxa"/>
            <w:shd w:val="clear" w:color="auto" w:fill="auto"/>
          </w:tcPr>
          <w:p w14:paraId="220B2099" w14:textId="7A8F04C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1FEE428F" w14:textId="172BB0B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127C2B8A" w14:textId="45E55A7D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  <w:shd w:val="clear" w:color="auto" w:fill="auto"/>
          </w:tcPr>
          <w:p w14:paraId="409EFA77" w14:textId="244EACD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2DFB7CF3" w14:textId="25F633D1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7EAF9853" w14:textId="77777777" w:rsidTr="001F2AF4">
        <w:tc>
          <w:tcPr>
            <w:tcW w:w="1446" w:type="dxa"/>
            <w:shd w:val="clear" w:color="auto" w:fill="auto"/>
          </w:tcPr>
          <w:p w14:paraId="118DC8B5" w14:textId="1163370B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07599010" w14:textId="743D8785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2" w:history="1">
              <w:r w:rsidR="00110DC8" w:rsidRPr="00EC1364">
                <w:rPr>
                  <w:rStyle w:val="Hyperlink"/>
                  <w:rFonts w:ascii="Arial" w:hAnsi="Arial" w:cs="Arial"/>
                </w:rPr>
                <w:t>I302T</w:t>
              </w:r>
            </w:hyperlink>
          </w:p>
        </w:tc>
        <w:tc>
          <w:tcPr>
            <w:tcW w:w="1247" w:type="dxa"/>
            <w:shd w:val="clear" w:color="auto" w:fill="auto"/>
          </w:tcPr>
          <w:p w14:paraId="11F87428" w14:textId="33928C7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038CDACE" w14:textId="75D4919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TM5</w:t>
            </w:r>
          </w:p>
        </w:tc>
        <w:tc>
          <w:tcPr>
            <w:tcW w:w="1332" w:type="dxa"/>
            <w:shd w:val="clear" w:color="auto" w:fill="auto"/>
          </w:tcPr>
          <w:p w14:paraId="4DB2D41F" w14:textId="5BB82C2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60808772" w14:textId="260CDF1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3DD9069E" w14:textId="6154A13B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  <w:shd w:val="clear" w:color="auto" w:fill="auto"/>
          </w:tcPr>
          <w:p w14:paraId="49DFABF2" w14:textId="481457B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  <w:shd w:val="clear" w:color="auto" w:fill="auto"/>
          </w:tcPr>
          <w:p w14:paraId="24D446DF" w14:textId="712EAAD2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54B21B4C" w14:textId="77777777" w:rsidTr="001F2AF4">
        <w:tc>
          <w:tcPr>
            <w:tcW w:w="1446" w:type="dxa"/>
            <w:shd w:val="clear" w:color="auto" w:fill="auto"/>
          </w:tcPr>
          <w:p w14:paraId="6F33E748" w14:textId="26434DF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353C9836" w14:textId="13C8723D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3" w:history="1">
              <w:r w:rsidR="00110DC8" w:rsidRPr="00EC1364">
                <w:rPr>
                  <w:rStyle w:val="Hyperlink"/>
                  <w:rFonts w:ascii="Arial" w:hAnsi="Arial" w:cs="Arial"/>
                </w:rPr>
                <w:t>I348T</w:t>
              </w:r>
            </w:hyperlink>
          </w:p>
        </w:tc>
        <w:tc>
          <w:tcPr>
            <w:tcW w:w="1247" w:type="dxa"/>
            <w:shd w:val="clear" w:color="auto" w:fill="auto"/>
          </w:tcPr>
          <w:p w14:paraId="70A82E66" w14:textId="58C7123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7F08F6A3" w14:textId="77D8B55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TM6</w:t>
            </w:r>
          </w:p>
        </w:tc>
        <w:tc>
          <w:tcPr>
            <w:tcW w:w="1332" w:type="dxa"/>
            <w:shd w:val="clear" w:color="auto" w:fill="auto"/>
          </w:tcPr>
          <w:p w14:paraId="15EAC786" w14:textId="43829B6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6AF52057" w14:textId="7838FD0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58E6A071" w14:textId="06BA462E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  <w:shd w:val="clear" w:color="auto" w:fill="auto"/>
          </w:tcPr>
          <w:p w14:paraId="22A5EC0A" w14:textId="4C68498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  <w:shd w:val="clear" w:color="auto" w:fill="auto"/>
          </w:tcPr>
          <w:p w14:paraId="525CFF11" w14:textId="265C2896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3EF2D207" w14:textId="77777777" w:rsidTr="001F2AF4">
        <w:tc>
          <w:tcPr>
            <w:tcW w:w="1446" w:type="dxa"/>
            <w:shd w:val="clear" w:color="auto" w:fill="auto"/>
          </w:tcPr>
          <w:p w14:paraId="2B8B7ED9" w14:textId="7F1262E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218E183C" w14:textId="2D543B9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4" w:history="1">
              <w:r w:rsidR="00110DC8" w:rsidRPr="00EC1364">
                <w:rPr>
                  <w:rStyle w:val="Hyperlink"/>
                  <w:rFonts w:ascii="Arial" w:hAnsi="Arial" w:cs="Arial"/>
                </w:rPr>
                <w:t>I407T</w:t>
              </w:r>
            </w:hyperlink>
          </w:p>
        </w:tc>
        <w:tc>
          <w:tcPr>
            <w:tcW w:w="1247" w:type="dxa"/>
            <w:shd w:val="clear" w:color="auto" w:fill="auto"/>
          </w:tcPr>
          <w:p w14:paraId="6344819F" w14:textId="4E17724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562DAA12" w14:textId="4E93896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  <w:shd w:val="clear" w:color="auto" w:fill="auto"/>
          </w:tcPr>
          <w:p w14:paraId="30E2514D" w14:textId="0491747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7555CBDD" w14:textId="441F0E8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777AD5C4" w14:textId="3322FBD9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  <w:shd w:val="clear" w:color="auto" w:fill="auto"/>
          </w:tcPr>
          <w:p w14:paraId="3E67C367" w14:textId="703F87B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  <w:shd w:val="clear" w:color="auto" w:fill="auto"/>
          </w:tcPr>
          <w:p w14:paraId="2DC0225B" w14:textId="388DC45B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20699D2C" w14:textId="77777777" w:rsidTr="001F2AF4">
        <w:tc>
          <w:tcPr>
            <w:tcW w:w="1446" w:type="dxa"/>
            <w:shd w:val="clear" w:color="auto" w:fill="auto"/>
          </w:tcPr>
          <w:p w14:paraId="3EC027C6" w14:textId="7F68386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6CC2AEF8" w14:textId="244A354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5" w:history="1">
              <w:r w:rsidR="00110DC8" w:rsidRPr="00EC1364">
                <w:rPr>
                  <w:rStyle w:val="Hyperlink"/>
                  <w:rFonts w:ascii="Arial" w:hAnsi="Arial" w:cs="Arial"/>
                </w:rPr>
                <w:t>I472T</w:t>
              </w:r>
            </w:hyperlink>
          </w:p>
        </w:tc>
        <w:tc>
          <w:tcPr>
            <w:tcW w:w="1247" w:type="dxa"/>
            <w:shd w:val="clear" w:color="auto" w:fill="auto"/>
          </w:tcPr>
          <w:p w14:paraId="03BF4A59" w14:textId="4D16A96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5C93DB2C" w14:textId="23ED4DE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  <w:shd w:val="clear" w:color="auto" w:fill="auto"/>
          </w:tcPr>
          <w:p w14:paraId="2F4C1295" w14:textId="5B2E118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1471B1AD" w14:textId="265CAF1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68BA01A0" w14:textId="396117F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  <w:shd w:val="clear" w:color="auto" w:fill="auto"/>
          </w:tcPr>
          <w:p w14:paraId="42DD57C7" w14:textId="0E79A36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407D4269" w14:textId="31B2A3F0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7B099FB2" w14:textId="77777777" w:rsidTr="001F2AF4">
        <w:tc>
          <w:tcPr>
            <w:tcW w:w="1446" w:type="dxa"/>
            <w:shd w:val="clear" w:color="auto" w:fill="auto"/>
          </w:tcPr>
          <w:p w14:paraId="7088BE46" w14:textId="5C482852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48F87E9D" w14:textId="40920C00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6" w:history="1">
              <w:r w:rsidR="00110DC8" w:rsidRPr="00EC1364">
                <w:rPr>
                  <w:rStyle w:val="Hyperlink"/>
                  <w:rFonts w:ascii="Arial" w:hAnsi="Arial" w:cs="Arial"/>
                </w:rPr>
                <w:t>I517T</w:t>
              </w:r>
            </w:hyperlink>
          </w:p>
        </w:tc>
        <w:tc>
          <w:tcPr>
            <w:tcW w:w="1247" w:type="dxa"/>
            <w:shd w:val="clear" w:color="auto" w:fill="auto"/>
          </w:tcPr>
          <w:p w14:paraId="001E1831" w14:textId="3C7D6D6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1D92CA66" w14:textId="59E9F63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  <w:shd w:val="clear" w:color="auto" w:fill="auto"/>
          </w:tcPr>
          <w:p w14:paraId="236B602F" w14:textId="3E9B709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  <w:shd w:val="clear" w:color="auto" w:fill="auto"/>
          </w:tcPr>
          <w:p w14:paraId="6955A49E" w14:textId="7D1FD47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15992E6C" w14:textId="73C0C3A6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3</w:t>
            </w:r>
          </w:p>
        </w:tc>
        <w:tc>
          <w:tcPr>
            <w:tcW w:w="2098" w:type="dxa"/>
            <w:shd w:val="clear" w:color="auto" w:fill="auto"/>
          </w:tcPr>
          <w:p w14:paraId="3096A3BA" w14:textId="5F72D6E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  <w:shd w:val="clear" w:color="auto" w:fill="auto"/>
          </w:tcPr>
          <w:p w14:paraId="1E13DCC8" w14:textId="2D47EF9A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696F089E" w14:textId="77777777" w:rsidTr="001F2AF4">
        <w:tc>
          <w:tcPr>
            <w:tcW w:w="1446" w:type="dxa"/>
            <w:shd w:val="clear" w:color="auto" w:fill="auto"/>
          </w:tcPr>
          <w:p w14:paraId="24164A68" w14:textId="573FC37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06313AA9" w14:textId="0BAC76D9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7" w:history="1">
              <w:r w:rsidR="00110DC8" w:rsidRPr="00EC1364">
                <w:rPr>
                  <w:rStyle w:val="Hyperlink"/>
                  <w:rFonts w:ascii="Arial" w:hAnsi="Arial" w:cs="Arial"/>
                </w:rPr>
                <w:t>I613T</w:t>
              </w:r>
            </w:hyperlink>
          </w:p>
        </w:tc>
        <w:tc>
          <w:tcPr>
            <w:tcW w:w="1247" w:type="dxa"/>
            <w:shd w:val="clear" w:color="auto" w:fill="auto"/>
          </w:tcPr>
          <w:p w14:paraId="29A40A13" w14:textId="7FC2962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15233E3A" w14:textId="41CF056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TM8</w:t>
            </w:r>
          </w:p>
        </w:tc>
        <w:tc>
          <w:tcPr>
            <w:tcW w:w="1332" w:type="dxa"/>
            <w:shd w:val="clear" w:color="auto" w:fill="auto"/>
          </w:tcPr>
          <w:p w14:paraId="04170590" w14:textId="48C225B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023D0FEA" w14:textId="4CB7127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7B982E60" w14:textId="43D22E1D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  <w:shd w:val="clear" w:color="auto" w:fill="auto"/>
          </w:tcPr>
          <w:p w14:paraId="18382170" w14:textId="0E6A8C5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3C677E8F" w14:textId="3BBFB060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5D5B8F8F" w14:textId="77777777" w:rsidTr="001F2AF4">
        <w:tc>
          <w:tcPr>
            <w:tcW w:w="1446" w:type="dxa"/>
            <w:shd w:val="clear" w:color="auto" w:fill="auto"/>
          </w:tcPr>
          <w:p w14:paraId="0A5FB345" w14:textId="443A2809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146D04A8" w14:textId="55F962DF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8" w:history="1">
              <w:r w:rsidR="00110DC8" w:rsidRPr="00EC1364">
                <w:rPr>
                  <w:rStyle w:val="Hyperlink"/>
                  <w:rFonts w:ascii="Arial" w:hAnsi="Arial" w:cs="Arial"/>
                </w:rPr>
                <w:t>I622T</w:t>
              </w:r>
            </w:hyperlink>
          </w:p>
        </w:tc>
        <w:tc>
          <w:tcPr>
            <w:tcW w:w="1247" w:type="dxa"/>
            <w:shd w:val="clear" w:color="auto" w:fill="auto"/>
          </w:tcPr>
          <w:p w14:paraId="3558696A" w14:textId="233FDDD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1BD0CCD2" w14:textId="209BCC6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ICL4</w:t>
            </w:r>
          </w:p>
        </w:tc>
        <w:tc>
          <w:tcPr>
            <w:tcW w:w="1332" w:type="dxa"/>
            <w:shd w:val="clear" w:color="auto" w:fill="auto"/>
          </w:tcPr>
          <w:p w14:paraId="344E4871" w14:textId="5B2CCFA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3A3DDAB6" w14:textId="6B2102C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71FC52C7" w14:textId="42B592F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  <w:shd w:val="clear" w:color="auto" w:fill="auto"/>
          </w:tcPr>
          <w:p w14:paraId="78009440" w14:textId="407D604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  <w:shd w:val="clear" w:color="auto" w:fill="auto"/>
          </w:tcPr>
          <w:p w14:paraId="4944541C" w14:textId="43DE2D04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242F673F" w14:textId="77777777" w:rsidTr="001F2AF4">
        <w:tc>
          <w:tcPr>
            <w:tcW w:w="1446" w:type="dxa"/>
            <w:shd w:val="clear" w:color="auto" w:fill="auto"/>
          </w:tcPr>
          <w:p w14:paraId="184DFA5E" w14:textId="061EB485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028A9795" w14:textId="7F066EEE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19" w:history="1">
              <w:r w:rsidR="00110DC8" w:rsidRPr="00EC1364">
                <w:rPr>
                  <w:rStyle w:val="Hyperlink"/>
                  <w:rFonts w:ascii="Arial" w:hAnsi="Arial" w:cs="Arial"/>
                </w:rPr>
                <w:t>I703T</w:t>
              </w:r>
            </w:hyperlink>
          </w:p>
        </w:tc>
        <w:tc>
          <w:tcPr>
            <w:tcW w:w="1247" w:type="dxa"/>
            <w:shd w:val="clear" w:color="auto" w:fill="auto"/>
          </w:tcPr>
          <w:p w14:paraId="19E5E1C8" w14:textId="64950AE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shd w:val="clear" w:color="auto" w:fill="auto"/>
          </w:tcPr>
          <w:p w14:paraId="23138768" w14:textId="1C98DF0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TM11</w:t>
            </w:r>
          </w:p>
        </w:tc>
        <w:tc>
          <w:tcPr>
            <w:tcW w:w="1332" w:type="dxa"/>
            <w:shd w:val="clear" w:color="auto" w:fill="auto"/>
          </w:tcPr>
          <w:p w14:paraId="3F3E71C7" w14:textId="6126A65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599FC6B1" w14:textId="264C447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6196679D" w14:textId="2A8CF282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  <w:shd w:val="clear" w:color="auto" w:fill="auto"/>
          </w:tcPr>
          <w:p w14:paraId="6211E0C7" w14:textId="1122A36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62E91DF7" w14:textId="3D71B9A3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0F0CD554" w14:textId="77777777" w:rsidTr="001F2AF4">
        <w:tc>
          <w:tcPr>
            <w:tcW w:w="1446" w:type="dxa"/>
            <w:shd w:val="clear" w:color="auto" w:fill="auto"/>
          </w:tcPr>
          <w:p w14:paraId="512CB97A" w14:textId="62FFFE39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3BD46ED6" w14:textId="72720CB5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20" w:history="1">
              <w:r w:rsidR="00110DC8" w:rsidRPr="00EC1364">
                <w:rPr>
                  <w:rStyle w:val="Hyperlink"/>
                  <w:rFonts w:ascii="Arial" w:hAnsi="Arial" w:cs="Arial"/>
                </w:rPr>
                <w:t>F247Y</w:t>
              </w:r>
            </w:hyperlink>
          </w:p>
        </w:tc>
        <w:tc>
          <w:tcPr>
            <w:tcW w:w="1247" w:type="dxa"/>
            <w:shd w:val="clear" w:color="auto" w:fill="auto"/>
          </w:tcPr>
          <w:p w14:paraId="5FACE8B3" w14:textId="70CB4AB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shd w:val="clear" w:color="auto" w:fill="auto"/>
          </w:tcPr>
          <w:p w14:paraId="0767F685" w14:textId="09C0869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TM3</w:t>
            </w:r>
          </w:p>
        </w:tc>
        <w:tc>
          <w:tcPr>
            <w:tcW w:w="1332" w:type="dxa"/>
            <w:shd w:val="clear" w:color="auto" w:fill="auto"/>
          </w:tcPr>
          <w:p w14:paraId="3A68F77A" w14:textId="22C8105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67EACEC5" w14:textId="2D0AD75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360B5866" w14:textId="3D060D9E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  <w:shd w:val="clear" w:color="auto" w:fill="auto"/>
          </w:tcPr>
          <w:p w14:paraId="6C4B0C0E" w14:textId="629B62B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161A6E79" w14:textId="4EEB6B1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2640DE72" w14:textId="77777777" w:rsidTr="001F2AF4">
        <w:tc>
          <w:tcPr>
            <w:tcW w:w="1446" w:type="dxa"/>
            <w:shd w:val="clear" w:color="auto" w:fill="auto"/>
          </w:tcPr>
          <w:p w14:paraId="526EAA19" w14:textId="11C8BB7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7A805B11" w14:textId="0B29BA76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21" w:history="1">
              <w:r w:rsidR="00110DC8" w:rsidRPr="00EC1364">
                <w:rPr>
                  <w:rStyle w:val="Hyperlink"/>
                  <w:rFonts w:ascii="Arial" w:hAnsi="Arial" w:cs="Arial"/>
                </w:rPr>
                <w:t>F435Y</w:t>
              </w:r>
            </w:hyperlink>
          </w:p>
        </w:tc>
        <w:tc>
          <w:tcPr>
            <w:tcW w:w="1247" w:type="dxa"/>
            <w:shd w:val="clear" w:color="auto" w:fill="auto"/>
          </w:tcPr>
          <w:p w14:paraId="2932A126" w14:textId="41FE0B8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shd w:val="clear" w:color="auto" w:fill="auto"/>
          </w:tcPr>
          <w:p w14:paraId="165CFFF4" w14:textId="3857705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  <w:shd w:val="clear" w:color="auto" w:fill="auto"/>
          </w:tcPr>
          <w:p w14:paraId="08D4029E" w14:textId="70272D3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48752C1C" w14:textId="5565D4E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5229F74D" w14:textId="2C4547F5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3</w:t>
            </w:r>
          </w:p>
        </w:tc>
        <w:tc>
          <w:tcPr>
            <w:tcW w:w="2098" w:type="dxa"/>
            <w:shd w:val="clear" w:color="auto" w:fill="auto"/>
          </w:tcPr>
          <w:p w14:paraId="2F01299A" w14:textId="20FA5BF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5AA5D09C" w14:textId="387953FC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4E60CCD2" w14:textId="77777777" w:rsidTr="001F2AF4">
        <w:tc>
          <w:tcPr>
            <w:tcW w:w="1446" w:type="dxa"/>
            <w:shd w:val="clear" w:color="auto" w:fill="auto"/>
          </w:tcPr>
          <w:p w14:paraId="2EDF7F68" w14:textId="5CCD314D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4F27770C" w14:textId="4132373B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22" w:history="1">
              <w:r w:rsidR="00110DC8" w:rsidRPr="00EC1364">
                <w:rPr>
                  <w:rStyle w:val="Hyperlink"/>
                  <w:rFonts w:ascii="Arial" w:hAnsi="Arial" w:cs="Arial"/>
                </w:rPr>
                <w:t>F487Y</w:t>
              </w:r>
            </w:hyperlink>
          </w:p>
        </w:tc>
        <w:tc>
          <w:tcPr>
            <w:tcW w:w="1247" w:type="dxa"/>
            <w:shd w:val="clear" w:color="auto" w:fill="auto"/>
          </w:tcPr>
          <w:p w14:paraId="380EDF07" w14:textId="4A0DD53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shd w:val="clear" w:color="auto" w:fill="auto"/>
          </w:tcPr>
          <w:p w14:paraId="2D8ED6F3" w14:textId="0A01CA2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  <w:shd w:val="clear" w:color="auto" w:fill="auto"/>
          </w:tcPr>
          <w:p w14:paraId="5BD90616" w14:textId="767A77F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  <w:shd w:val="clear" w:color="auto" w:fill="auto"/>
          </w:tcPr>
          <w:p w14:paraId="2FCB63B8" w14:textId="1337568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shd w:val="clear" w:color="auto" w:fill="auto"/>
          </w:tcPr>
          <w:p w14:paraId="28BD48A3" w14:textId="78E64882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  <w:shd w:val="clear" w:color="auto" w:fill="auto"/>
          </w:tcPr>
          <w:p w14:paraId="009850F0" w14:textId="4690C7B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  <w:shd w:val="clear" w:color="auto" w:fill="auto"/>
          </w:tcPr>
          <w:p w14:paraId="6E65B1BF" w14:textId="2197CE94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10795554" w14:textId="77777777" w:rsidTr="001F2AF4">
        <w:tc>
          <w:tcPr>
            <w:tcW w:w="1446" w:type="dxa"/>
            <w:shd w:val="clear" w:color="auto" w:fill="auto"/>
          </w:tcPr>
          <w:p w14:paraId="6EF173E7" w14:textId="46E94C1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3FF84D98" w14:textId="067D908A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23" w:history="1">
              <w:r w:rsidR="00110DC8" w:rsidRPr="00EC1364">
                <w:rPr>
                  <w:rStyle w:val="Hyperlink"/>
                  <w:rFonts w:ascii="Arial" w:hAnsi="Arial" w:cs="Arial"/>
                </w:rPr>
                <w:t>F686Y</w:t>
              </w:r>
            </w:hyperlink>
          </w:p>
        </w:tc>
        <w:tc>
          <w:tcPr>
            <w:tcW w:w="1247" w:type="dxa"/>
            <w:shd w:val="clear" w:color="auto" w:fill="auto"/>
          </w:tcPr>
          <w:p w14:paraId="33C5909E" w14:textId="0FB8C91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shd w:val="clear" w:color="auto" w:fill="auto"/>
          </w:tcPr>
          <w:p w14:paraId="3D49D36B" w14:textId="6494FD3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TM11</w:t>
            </w:r>
          </w:p>
        </w:tc>
        <w:tc>
          <w:tcPr>
            <w:tcW w:w="1332" w:type="dxa"/>
            <w:shd w:val="clear" w:color="auto" w:fill="auto"/>
          </w:tcPr>
          <w:p w14:paraId="5440776D" w14:textId="642EB11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shd w:val="clear" w:color="auto" w:fill="auto"/>
          </w:tcPr>
          <w:p w14:paraId="48327C58" w14:textId="1CC37A3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shd w:val="clear" w:color="auto" w:fill="auto"/>
          </w:tcPr>
          <w:p w14:paraId="53D91D73" w14:textId="3578A082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  <w:shd w:val="clear" w:color="auto" w:fill="auto"/>
          </w:tcPr>
          <w:p w14:paraId="4B4BAAAE" w14:textId="0A45CD3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shd w:val="clear" w:color="auto" w:fill="auto"/>
          </w:tcPr>
          <w:p w14:paraId="30DFB040" w14:textId="57DCCA0C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61285200" w14:textId="77777777" w:rsidTr="001F2AF4">
        <w:tc>
          <w:tcPr>
            <w:tcW w:w="1446" w:type="dxa"/>
            <w:shd w:val="clear" w:color="auto" w:fill="auto"/>
          </w:tcPr>
          <w:p w14:paraId="1AFA31BA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0B527674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  <w:shd w:val="clear" w:color="auto" w:fill="auto"/>
          </w:tcPr>
          <w:p w14:paraId="7596F75C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  <w:shd w:val="clear" w:color="auto" w:fill="auto"/>
          </w:tcPr>
          <w:p w14:paraId="3B9C7F9B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shd w:val="clear" w:color="auto" w:fill="auto"/>
          </w:tcPr>
          <w:p w14:paraId="7DD82875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  <w:shd w:val="clear" w:color="auto" w:fill="auto"/>
          </w:tcPr>
          <w:p w14:paraId="689517D2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  <w:shd w:val="clear" w:color="auto" w:fill="auto"/>
          </w:tcPr>
          <w:p w14:paraId="3ABFD54A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  <w:shd w:val="clear" w:color="auto" w:fill="auto"/>
          </w:tcPr>
          <w:p w14:paraId="6C665757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10" w:type="dxa"/>
            <w:shd w:val="clear" w:color="auto" w:fill="auto"/>
          </w:tcPr>
          <w:p w14:paraId="2D318E2E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C30191" w:rsidRPr="00B3633E" w14:paraId="4855FD76" w14:textId="77777777" w:rsidTr="001F2AF4">
        <w:tc>
          <w:tcPr>
            <w:tcW w:w="1446" w:type="dxa"/>
            <w:hideMark/>
          </w:tcPr>
          <w:p w14:paraId="62DEBB4A" w14:textId="1E0CC7B2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SV2B</w:t>
            </w:r>
          </w:p>
        </w:tc>
        <w:tc>
          <w:tcPr>
            <w:tcW w:w="1332" w:type="dxa"/>
            <w:hideMark/>
          </w:tcPr>
          <w:p w14:paraId="15C3F84D" w14:textId="61915C7C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24" w:history="1">
              <w:r w:rsidR="00C30191" w:rsidRPr="00EC1364">
                <w:rPr>
                  <w:rStyle w:val="Hyperlink"/>
                  <w:rFonts w:ascii="Arial" w:hAnsi="Arial" w:cs="Arial"/>
                </w:rPr>
                <w:t>L119Q</w:t>
              </w:r>
            </w:hyperlink>
          </w:p>
        </w:tc>
        <w:tc>
          <w:tcPr>
            <w:tcW w:w="1247" w:type="dxa"/>
            <w:hideMark/>
          </w:tcPr>
          <w:p w14:paraId="1A196376" w14:textId="05BBA3C2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5B097644" w14:textId="6A6653BF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TM1</w:t>
            </w:r>
          </w:p>
        </w:tc>
        <w:tc>
          <w:tcPr>
            <w:tcW w:w="1332" w:type="dxa"/>
            <w:hideMark/>
          </w:tcPr>
          <w:p w14:paraId="150AE4B9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5DF554C3" w14:textId="56EC9586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27C1A897" w14:textId="109400B2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  <w:hideMark/>
          </w:tcPr>
          <w:p w14:paraId="4B6D63F9" w14:textId="085C235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hideMark/>
          </w:tcPr>
          <w:p w14:paraId="3EA12D5C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49A53B9E" w14:textId="77777777" w:rsidTr="001F2AF4">
        <w:tc>
          <w:tcPr>
            <w:tcW w:w="1446" w:type="dxa"/>
          </w:tcPr>
          <w:p w14:paraId="25E965F2" w14:textId="5254E10A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05F8B2BC" w14:textId="553AD281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25" w:history="1">
              <w:r w:rsidR="00C30191" w:rsidRPr="00EC1364">
                <w:rPr>
                  <w:rStyle w:val="Hyperlink"/>
                  <w:rFonts w:ascii="Arial" w:hAnsi="Arial" w:cs="Arial"/>
                </w:rPr>
                <w:t>L239Q</w:t>
              </w:r>
            </w:hyperlink>
          </w:p>
        </w:tc>
        <w:tc>
          <w:tcPr>
            <w:tcW w:w="1247" w:type="dxa"/>
            <w:hideMark/>
          </w:tcPr>
          <w:p w14:paraId="30ED8427" w14:textId="0A860F63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22F3AC4E" w14:textId="47BDF11A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/>
              </w:rPr>
              <w:t>TM5</w:t>
            </w:r>
          </w:p>
        </w:tc>
        <w:tc>
          <w:tcPr>
            <w:tcW w:w="1332" w:type="dxa"/>
            <w:hideMark/>
          </w:tcPr>
          <w:p w14:paraId="7925E188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D4A1D43" w14:textId="40B531A1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5F515ABF" w14:textId="3CF11F6E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  <w:hideMark/>
          </w:tcPr>
          <w:p w14:paraId="4F132F32" w14:textId="7B0D3F9F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hideMark/>
          </w:tcPr>
          <w:p w14:paraId="2E067AE4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5C1E0EA5" w14:textId="77777777" w:rsidTr="001F2AF4">
        <w:tc>
          <w:tcPr>
            <w:tcW w:w="1446" w:type="dxa"/>
          </w:tcPr>
          <w:p w14:paraId="62ECFE7A" w14:textId="1D4A10EE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38EB859B" w14:textId="62E9431A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26" w:history="1">
              <w:r w:rsidR="00C30191" w:rsidRPr="00EC1364">
                <w:rPr>
                  <w:rStyle w:val="Hyperlink"/>
                  <w:rFonts w:ascii="Arial" w:hAnsi="Arial" w:cs="Arial"/>
                </w:rPr>
                <w:t>I153T</w:t>
              </w:r>
            </w:hyperlink>
          </w:p>
        </w:tc>
        <w:tc>
          <w:tcPr>
            <w:tcW w:w="1247" w:type="dxa"/>
            <w:hideMark/>
          </w:tcPr>
          <w:p w14:paraId="3E716BBE" w14:textId="3CFFCBD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hideMark/>
          </w:tcPr>
          <w:p w14:paraId="203F2919" w14:textId="3871C10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/>
              </w:rPr>
              <w:t>TM2</w:t>
            </w:r>
          </w:p>
        </w:tc>
        <w:tc>
          <w:tcPr>
            <w:tcW w:w="1332" w:type="dxa"/>
            <w:hideMark/>
          </w:tcPr>
          <w:p w14:paraId="32186C17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6DF7772F" w14:textId="26637FA3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49A43531" w14:textId="094F985B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  <w:hideMark/>
          </w:tcPr>
          <w:p w14:paraId="3B998107" w14:textId="00CEC114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  <w:hideMark/>
          </w:tcPr>
          <w:p w14:paraId="0AF7B66C" w14:textId="4C4016BC" w:rsidR="00C30191" w:rsidRPr="00EC1364" w:rsidRDefault="00110DC8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C30191" w:rsidRPr="00B3633E" w14:paraId="244952D5" w14:textId="77777777" w:rsidTr="001F2AF4">
        <w:tc>
          <w:tcPr>
            <w:tcW w:w="1446" w:type="dxa"/>
          </w:tcPr>
          <w:p w14:paraId="0824BFBD" w14:textId="3D783B33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04DC6971" w14:textId="6AFD0EC6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27" w:history="1">
              <w:r w:rsidR="00C30191" w:rsidRPr="00EC1364">
                <w:rPr>
                  <w:rStyle w:val="Hyperlink"/>
                  <w:rFonts w:ascii="Arial" w:hAnsi="Arial" w:cs="Arial"/>
                </w:rPr>
                <w:t>I212T</w:t>
              </w:r>
            </w:hyperlink>
          </w:p>
        </w:tc>
        <w:tc>
          <w:tcPr>
            <w:tcW w:w="1247" w:type="dxa"/>
            <w:hideMark/>
          </w:tcPr>
          <w:p w14:paraId="16C5B4DF" w14:textId="3C3BD8D0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hideMark/>
          </w:tcPr>
          <w:p w14:paraId="39B897EB" w14:textId="4A44E1D8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TM4</w:t>
            </w:r>
          </w:p>
        </w:tc>
        <w:tc>
          <w:tcPr>
            <w:tcW w:w="1332" w:type="dxa"/>
            <w:hideMark/>
          </w:tcPr>
          <w:p w14:paraId="79A8E217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5EF696BF" w14:textId="4D312A45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35020A1C" w14:textId="2D487E64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  <w:hideMark/>
          </w:tcPr>
          <w:p w14:paraId="2A4A9D27" w14:textId="09E4E028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  <w:hideMark/>
          </w:tcPr>
          <w:p w14:paraId="0B7BB7DD" w14:textId="199128EC" w:rsidR="00C30191" w:rsidRPr="00EC1364" w:rsidRDefault="00000000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hyperlink r:id="rId28" w:history="1">
              <w:r w:rsidR="00110DC8" w:rsidRPr="00EC1364">
                <w:rPr>
                  <w:rStyle w:val="Hyperlink"/>
                  <w:rFonts w:ascii="Arial" w:hAnsi="Arial" w:cs="Arial"/>
                </w:rPr>
                <w:t>Uncertain significance</w:t>
              </w:r>
            </w:hyperlink>
          </w:p>
        </w:tc>
      </w:tr>
      <w:tr w:rsidR="00110DC8" w:rsidRPr="00B3633E" w14:paraId="5804424A" w14:textId="77777777" w:rsidTr="001F2AF4">
        <w:tc>
          <w:tcPr>
            <w:tcW w:w="1446" w:type="dxa"/>
          </w:tcPr>
          <w:p w14:paraId="5712C644" w14:textId="4883EAF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64D0BA7" w14:textId="3A28BE2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29" w:history="1">
              <w:r w:rsidR="00110DC8" w:rsidRPr="00EC1364">
                <w:rPr>
                  <w:rStyle w:val="Hyperlink"/>
                  <w:rFonts w:ascii="Arial" w:hAnsi="Arial" w:cs="Arial"/>
                </w:rPr>
                <w:t>I218T</w:t>
              </w:r>
            </w:hyperlink>
          </w:p>
        </w:tc>
        <w:tc>
          <w:tcPr>
            <w:tcW w:w="1247" w:type="dxa"/>
          </w:tcPr>
          <w:p w14:paraId="54C4BD30" w14:textId="5EF97801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1A9ACB22" w14:textId="0A2C3E6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TM4</w:t>
            </w:r>
          </w:p>
        </w:tc>
        <w:tc>
          <w:tcPr>
            <w:tcW w:w="1332" w:type="dxa"/>
          </w:tcPr>
          <w:p w14:paraId="3F6F9205" w14:textId="6BBA3DB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3641AC46" w14:textId="0BED0630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107AC6D5" w14:textId="51257CD9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</w:tcPr>
          <w:p w14:paraId="512AA535" w14:textId="173C029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6C10B532" w14:textId="6D89C1FB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335FE0D0" w14:textId="77777777" w:rsidTr="001F2AF4">
        <w:tc>
          <w:tcPr>
            <w:tcW w:w="1446" w:type="dxa"/>
          </w:tcPr>
          <w:p w14:paraId="37211811" w14:textId="07DA04F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BA52284" w14:textId="20DC3060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0" w:history="1">
              <w:r w:rsidR="00110DC8" w:rsidRPr="00EC1364">
                <w:rPr>
                  <w:rStyle w:val="Hyperlink"/>
                  <w:rFonts w:ascii="Arial" w:hAnsi="Arial" w:cs="Arial"/>
                </w:rPr>
                <w:t>I316T</w:t>
              </w:r>
            </w:hyperlink>
          </w:p>
        </w:tc>
        <w:tc>
          <w:tcPr>
            <w:tcW w:w="1247" w:type="dxa"/>
          </w:tcPr>
          <w:p w14:paraId="5929C95D" w14:textId="237DB36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331EE375" w14:textId="3C86280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</w:tcPr>
          <w:p w14:paraId="4308BDD8" w14:textId="62DDCC5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4167E61A" w14:textId="1F13195C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49F35D18" w14:textId="2633655A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</w:tcPr>
          <w:p w14:paraId="18473FE8" w14:textId="54CDF37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</w:tcPr>
          <w:p w14:paraId="006B6720" w14:textId="58E3A541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7C6EB263" w14:textId="77777777" w:rsidTr="001F2AF4">
        <w:tc>
          <w:tcPr>
            <w:tcW w:w="1446" w:type="dxa"/>
          </w:tcPr>
          <w:p w14:paraId="407B6849" w14:textId="51FD152D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95C8984" w14:textId="1FE7D6F6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1" w:history="1">
              <w:r w:rsidR="00110DC8" w:rsidRPr="00EC1364">
                <w:rPr>
                  <w:rStyle w:val="Hyperlink"/>
                  <w:rFonts w:ascii="Arial" w:hAnsi="Arial" w:cs="Arial"/>
                </w:rPr>
                <w:t>I350T</w:t>
              </w:r>
            </w:hyperlink>
          </w:p>
        </w:tc>
        <w:tc>
          <w:tcPr>
            <w:tcW w:w="1247" w:type="dxa"/>
          </w:tcPr>
          <w:p w14:paraId="4E14745B" w14:textId="2858459E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01C09404" w14:textId="6CB6DC0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</w:tcPr>
          <w:p w14:paraId="53FAFF78" w14:textId="7492613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5F278A44" w14:textId="3AC0A18F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0AF04439" w14:textId="1CC4035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</w:tcPr>
          <w:p w14:paraId="3E75F94D" w14:textId="368AAA6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</w:tcPr>
          <w:p w14:paraId="4EE9DA76" w14:textId="30479E2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67E77998" w14:textId="77777777" w:rsidTr="001F2AF4">
        <w:tc>
          <w:tcPr>
            <w:tcW w:w="1446" w:type="dxa"/>
          </w:tcPr>
          <w:p w14:paraId="58D8FC31" w14:textId="752247F2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74FB8C6" w14:textId="68F5BBC7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2" w:history="1">
              <w:r w:rsidR="00110DC8" w:rsidRPr="00EC1364">
                <w:rPr>
                  <w:rStyle w:val="Hyperlink"/>
                  <w:rFonts w:ascii="Arial" w:hAnsi="Arial" w:cs="Arial"/>
                </w:rPr>
                <w:t>I352T</w:t>
              </w:r>
            </w:hyperlink>
          </w:p>
        </w:tc>
        <w:tc>
          <w:tcPr>
            <w:tcW w:w="1247" w:type="dxa"/>
          </w:tcPr>
          <w:p w14:paraId="687036A7" w14:textId="5D73980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33EDA3BF" w14:textId="509B6F1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</w:tcPr>
          <w:p w14:paraId="3EAFB2A0" w14:textId="6D49244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75646E9A" w14:textId="0B02BB33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28F3F8EA" w14:textId="26C0EBA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</w:tcPr>
          <w:p w14:paraId="32A1034C" w14:textId="0483305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</w:tcPr>
          <w:p w14:paraId="66084FBA" w14:textId="468C364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6E79CC3B" w14:textId="77777777" w:rsidTr="001F2AF4">
        <w:tc>
          <w:tcPr>
            <w:tcW w:w="1446" w:type="dxa"/>
          </w:tcPr>
          <w:p w14:paraId="071B9DFD" w14:textId="3F2EFEA2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988A15E" w14:textId="1D51B90E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3" w:history="1">
              <w:r w:rsidR="00110DC8" w:rsidRPr="00EC1364">
                <w:rPr>
                  <w:rStyle w:val="Hyperlink"/>
                  <w:rFonts w:ascii="Arial" w:hAnsi="Arial" w:cs="Arial"/>
                </w:rPr>
                <w:t>I498T</w:t>
              </w:r>
            </w:hyperlink>
          </w:p>
        </w:tc>
        <w:tc>
          <w:tcPr>
            <w:tcW w:w="1247" w:type="dxa"/>
          </w:tcPr>
          <w:p w14:paraId="19A35E4E" w14:textId="369B8E39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2B6590EE" w14:textId="2B27BC4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</w:tcPr>
          <w:p w14:paraId="7275D5F2" w14:textId="5358760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2D9D9CCD" w14:textId="02D45B9D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12952FEE" w14:textId="521E7290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1</w:t>
            </w:r>
          </w:p>
        </w:tc>
        <w:tc>
          <w:tcPr>
            <w:tcW w:w="2098" w:type="dxa"/>
          </w:tcPr>
          <w:p w14:paraId="005C6D92" w14:textId="5DF7EFC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74E41EAD" w14:textId="0C0C483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53B2EE4B" w14:textId="77777777" w:rsidTr="001F2AF4">
        <w:tc>
          <w:tcPr>
            <w:tcW w:w="1446" w:type="dxa"/>
          </w:tcPr>
          <w:p w14:paraId="6D21FDEF" w14:textId="08EB601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C17A74B" w14:textId="0CB3D54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4" w:history="1">
              <w:r w:rsidR="00110DC8" w:rsidRPr="00EC1364">
                <w:rPr>
                  <w:rStyle w:val="Hyperlink"/>
                  <w:rFonts w:ascii="Arial" w:hAnsi="Arial" w:cs="Arial"/>
                </w:rPr>
                <w:t>I515T</w:t>
              </w:r>
            </w:hyperlink>
          </w:p>
        </w:tc>
        <w:tc>
          <w:tcPr>
            <w:tcW w:w="1247" w:type="dxa"/>
          </w:tcPr>
          <w:p w14:paraId="4279D09F" w14:textId="08ABE01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56453E93" w14:textId="50FA5CE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</w:tcPr>
          <w:p w14:paraId="397E6CF0" w14:textId="03B5A33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4225FD5E" w14:textId="04A75955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</w:tcPr>
          <w:p w14:paraId="4675D23E" w14:textId="6CB0A8D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3</w:t>
            </w:r>
          </w:p>
        </w:tc>
        <w:tc>
          <w:tcPr>
            <w:tcW w:w="2098" w:type="dxa"/>
          </w:tcPr>
          <w:p w14:paraId="310F7F39" w14:textId="1C67B2A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3A907A5C" w14:textId="4E3C60AB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4B067F75" w14:textId="77777777" w:rsidTr="001F2AF4">
        <w:tc>
          <w:tcPr>
            <w:tcW w:w="1446" w:type="dxa"/>
          </w:tcPr>
          <w:p w14:paraId="56F926BF" w14:textId="48D2715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F504488" w14:textId="0BBD74AE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5" w:history="1">
              <w:r w:rsidR="00110DC8" w:rsidRPr="00EC1364">
                <w:rPr>
                  <w:rStyle w:val="Hyperlink"/>
                  <w:rFonts w:ascii="Arial" w:hAnsi="Arial" w:cs="Arial"/>
                </w:rPr>
                <w:t>I563T</w:t>
              </w:r>
            </w:hyperlink>
          </w:p>
        </w:tc>
        <w:tc>
          <w:tcPr>
            <w:tcW w:w="1247" w:type="dxa"/>
          </w:tcPr>
          <w:p w14:paraId="3561D266" w14:textId="44C0EC2F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04D1675A" w14:textId="3BDD948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ICL4</w:t>
            </w:r>
          </w:p>
        </w:tc>
        <w:tc>
          <w:tcPr>
            <w:tcW w:w="1332" w:type="dxa"/>
          </w:tcPr>
          <w:p w14:paraId="7076A86E" w14:textId="07F446E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132881C5" w14:textId="3B4EC998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14071525" w14:textId="504A251C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</w:tcPr>
          <w:p w14:paraId="6EC2F738" w14:textId="46836F0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489303D3" w14:textId="7D555A68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1DD6E1DA" w14:textId="77777777" w:rsidTr="001F2AF4">
        <w:tc>
          <w:tcPr>
            <w:tcW w:w="1446" w:type="dxa"/>
          </w:tcPr>
          <w:p w14:paraId="5C6C5833" w14:textId="4C53747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38090AB" w14:textId="040B6329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6" w:history="1">
              <w:r w:rsidR="00110DC8" w:rsidRPr="00EC1364">
                <w:rPr>
                  <w:rStyle w:val="Hyperlink"/>
                  <w:rFonts w:ascii="Arial" w:hAnsi="Arial" w:cs="Arial"/>
                </w:rPr>
                <w:t>I575T</w:t>
              </w:r>
            </w:hyperlink>
          </w:p>
        </w:tc>
        <w:tc>
          <w:tcPr>
            <w:tcW w:w="1247" w:type="dxa"/>
          </w:tcPr>
          <w:p w14:paraId="363AB86E" w14:textId="38319D6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05C2124E" w14:textId="47E221B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TM9</w:t>
            </w:r>
          </w:p>
        </w:tc>
        <w:tc>
          <w:tcPr>
            <w:tcW w:w="1332" w:type="dxa"/>
          </w:tcPr>
          <w:p w14:paraId="0144F29C" w14:textId="415078A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4D1C0DF5" w14:textId="5898A562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48504E31" w14:textId="477E7751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</w:tcPr>
          <w:p w14:paraId="4BD4791A" w14:textId="1EFF444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3136C957" w14:textId="4E7A4343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C62F722" w14:textId="77777777" w:rsidTr="001F2AF4">
        <w:tc>
          <w:tcPr>
            <w:tcW w:w="1446" w:type="dxa"/>
          </w:tcPr>
          <w:p w14:paraId="3BAD5A84" w14:textId="38A7F33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4765153" w14:textId="2C9929A2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7" w:history="1">
              <w:r w:rsidR="00110DC8" w:rsidRPr="00EC1364">
                <w:rPr>
                  <w:rStyle w:val="Hyperlink"/>
                  <w:rFonts w:ascii="Arial" w:hAnsi="Arial" w:cs="Arial"/>
                </w:rPr>
                <w:t>F203Y</w:t>
              </w:r>
            </w:hyperlink>
          </w:p>
        </w:tc>
        <w:tc>
          <w:tcPr>
            <w:tcW w:w="1247" w:type="dxa"/>
          </w:tcPr>
          <w:p w14:paraId="4A1A88AF" w14:textId="3613C71D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</w:tcPr>
          <w:p w14:paraId="76FA8FDE" w14:textId="56BC4AB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TM3</w:t>
            </w:r>
          </w:p>
        </w:tc>
        <w:tc>
          <w:tcPr>
            <w:tcW w:w="1332" w:type="dxa"/>
          </w:tcPr>
          <w:p w14:paraId="056E1FE1" w14:textId="4731D17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6CC9A153" w14:textId="730D8048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0E3EDBE6" w14:textId="59B4379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4</w:t>
            </w:r>
          </w:p>
        </w:tc>
        <w:tc>
          <w:tcPr>
            <w:tcW w:w="2098" w:type="dxa"/>
          </w:tcPr>
          <w:p w14:paraId="1C86CBDE" w14:textId="2D476F2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</w:tcPr>
          <w:p w14:paraId="7A47B7CC" w14:textId="4373485E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0403BD99" w14:textId="77777777" w:rsidTr="001F2AF4">
        <w:tc>
          <w:tcPr>
            <w:tcW w:w="1446" w:type="dxa"/>
          </w:tcPr>
          <w:p w14:paraId="7EE3934E" w14:textId="1E2A53B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7B970301" w14:textId="014C0D11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8" w:history="1">
              <w:r w:rsidR="00110DC8" w:rsidRPr="00EC1364">
                <w:rPr>
                  <w:rStyle w:val="Hyperlink"/>
                  <w:rFonts w:ascii="Arial" w:hAnsi="Arial" w:cs="Arial"/>
                </w:rPr>
                <w:t>F349Y</w:t>
              </w:r>
            </w:hyperlink>
          </w:p>
        </w:tc>
        <w:tc>
          <w:tcPr>
            <w:tcW w:w="1247" w:type="dxa"/>
          </w:tcPr>
          <w:p w14:paraId="6B5B3E50" w14:textId="2FCA72B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</w:tcPr>
          <w:p w14:paraId="26727422" w14:textId="5112A0B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</w:tcPr>
          <w:p w14:paraId="0FDDF394" w14:textId="68DED07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50D62338" w14:textId="67FF48A2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42120CDC" w14:textId="71C57B89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</w:tcPr>
          <w:p w14:paraId="498434E1" w14:textId="5DDAD5D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</w:tcPr>
          <w:p w14:paraId="6FED7739" w14:textId="38AC0E9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456FB362" w14:textId="77777777" w:rsidTr="001F2AF4">
        <w:tc>
          <w:tcPr>
            <w:tcW w:w="1446" w:type="dxa"/>
          </w:tcPr>
          <w:p w14:paraId="29200AB9" w14:textId="58DB031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D4826CF" w14:textId="046CAF7A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39" w:history="1">
              <w:r w:rsidR="00110DC8" w:rsidRPr="00EC1364">
                <w:rPr>
                  <w:rStyle w:val="Hyperlink"/>
                  <w:rFonts w:ascii="Arial" w:hAnsi="Arial" w:cs="Arial"/>
                </w:rPr>
                <w:t>F581Y</w:t>
              </w:r>
            </w:hyperlink>
          </w:p>
        </w:tc>
        <w:tc>
          <w:tcPr>
            <w:tcW w:w="1247" w:type="dxa"/>
          </w:tcPr>
          <w:p w14:paraId="6405B79A" w14:textId="04A06FE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</w:tcPr>
          <w:p w14:paraId="4A617812" w14:textId="6C8B028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TM9</w:t>
            </w:r>
          </w:p>
        </w:tc>
        <w:tc>
          <w:tcPr>
            <w:tcW w:w="1332" w:type="dxa"/>
          </w:tcPr>
          <w:p w14:paraId="18481E50" w14:textId="3652644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21BF9963" w14:textId="47926011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4E6C38E4" w14:textId="40213540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</w:tcPr>
          <w:p w14:paraId="28CF5913" w14:textId="3E33C38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</w:tcPr>
          <w:p w14:paraId="3598E400" w14:textId="3BB9C6C0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C30191" w:rsidRPr="00B3633E" w14:paraId="20DE7335" w14:textId="77777777" w:rsidTr="001F2AF4">
        <w:tc>
          <w:tcPr>
            <w:tcW w:w="1446" w:type="dxa"/>
          </w:tcPr>
          <w:p w14:paraId="2BFB7C0A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9D24A1F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437273D5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18D293CA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17C64F4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7C39C3CC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4F195D2C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1B1848C3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10" w:type="dxa"/>
          </w:tcPr>
          <w:p w14:paraId="0DAC2A46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C30191" w:rsidRPr="00B3633E" w14:paraId="2D82E7E4" w14:textId="77777777" w:rsidTr="001F2AF4">
        <w:tc>
          <w:tcPr>
            <w:tcW w:w="1446" w:type="dxa"/>
            <w:hideMark/>
          </w:tcPr>
          <w:p w14:paraId="10F67F70" w14:textId="4F83D67A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SV2C</w:t>
            </w:r>
          </w:p>
        </w:tc>
        <w:tc>
          <w:tcPr>
            <w:tcW w:w="1332" w:type="dxa"/>
            <w:hideMark/>
          </w:tcPr>
          <w:p w14:paraId="5B83B497" w14:textId="5DDFDC87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40" w:history="1">
              <w:r w:rsidR="00C30191" w:rsidRPr="00EC1364">
                <w:rPr>
                  <w:rStyle w:val="Hyperlink"/>
                  <w:rFonts w:ascii="Arial" w:hAnsi="Arial" w:cs="Arial"/>
                </w:rPr>
                <w:t>L193Q</w:t>
              </w:r>
            </w:hyperlink>
          </w:p>
        </w:tc>
        <w:tc>
          <w:tcPr>
            <w:tcW w:w="1247" w:type="dxa"/>
            <w:hideMark/>
          </w:tcPr>
          <w:p w14:paraId="66B3FAF1" w14:textId="7A7E0D8D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21AED395" w14:textId="43CCD4B6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TM2</w:t>
            </w:r>
          </w:p>
        </w:tc>
        <w:tc>
          <w:tcPr>
            <w:tcW w:w="1332" w:type="dxa"/>
            <w:hideMark/>
          </w:tcPr>
          <w:p w14:paraId="4AF7C169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1DC3C186" w14:textId="4C4D4996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79E3E620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  <w:hideMark/>
          </w:tcPr>
          <w:p w14:paraId="37005F86" w14:textId="5C1E72E9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hideMark/>
          </w:tcPr>
          <w:p w14:paraId="245D61F0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62913E78" w14:textId="77777777" w:rsidTr="001F2AF4">
        <w:tc>
          <w:tcPr>
            <w:tcW w:w="1446" w:type="dxa"/>
          </w:tcPr>
          <w:p w14:paraId="1206D60B" w14:textId="2C52E57A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2B4E3106" w14:textId="6E835628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41" w:history="1">
              <w:r w:rsidR="00C30191" w:rsidRPr="00EC1364">
                <w:rPr>
                  <w:rStyle w:val="Hyperlink"/>
                  <w:rFonts w:ascii="Arial" w:hAnsi="Arial" w:cs="Arial"/>
                </w:rPr>
                <w:t>L222Q</w:t>
              </w:r>
            </w:hyperlink>
          </w:p>
        </w:tc>
        <w:tc>
          <w:tcPr>
            <w:tcW w:w="1247" w:type="dxa"/>
            <w:hideMark/>
          </w:tcPr>
          <w:p w14:paraId="71BB8287" w14:textId="778CF2AC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418B5C98" w14:textId="3A7E3215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ICL1</w:t>
            </w:r>
          </w:p>
        </w:tc>
        <w:tc>
          <w:tcPr>
            <w:tcW w:w="1332" w:type="dxa"/>
            <w:hideMark/>
          </w:tcPr>
          <w:p w14:paraId="1A6C0E42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E6BC80D" w14:textId="352D2B34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47E67EE7" w14:textId="7E7A528B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4</w:t>
            </w:r>
          </w:p>
        </w:tc>
        <w:tc>
          <w:tcPr>
            <w:tcW w:w="2098" w:type="dxa"/>
            <w:hideMark/>
          </w:tcPr>
          <w:p w14:paraId="709F3822" w14:textId="7C8956AB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  <w:hideMark/>
          </w:tcPr>
          <w:p w14:paraId="273976DA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0712E059" w14:textId="77777777" w:rsidTr="001F2AF4">
        <w:tc>
          <w:tcPr>
            <w:tcW w:w="1446" w:type="dxa"/>
          </w:tcPr>
          <w:p w14:paraId="7916610D" w14:textId="033A50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A96194B" w14:textId="6F377CBA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42" w:history="1">
              <w:r w:rsidR="00C30191" w:rsidRPr="00EC1364">
                <w:rPr>
                  <w:rStyle w:val="Hyperlink"/>
                  <w:rFonts w:ascii="Arial" w:hAnsi="Arial" w:cs="Arial"/>
                </w:rPr>
                <w:t>L392Q</w:t>
              </w:r>
            </w:hyperlink>
          </w:p>
        </w:tc>
        <w:tc>
          <w:tcPr>
            <w:tcW w:w="1247" w:type="dxa"/>
            <w:hideMark/>
          </w:tcPr>
          <w:p w14:paraId="1B554FE7" w14:textId="3123A212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32E71BD9" w14:textId="2CD11FEA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  <w:hideMark/>
          </w:tcPr>
          <w:p w14:paraId="67241FE2" w14:textId="3469F250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  <w:hideMark/>
          </w:tcPr>
          <w:p w14:paraId="6FE808F3" w14:textId="2EF71CF6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33AC490A" w14:textId="35BD9E8D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  <w:hideMark/>
          </w:tcPr>
          <w:p w14:paraId="737ADAB9" w14:textId="71BC7906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hideMark/>
          </w:tcPr>
          <w:p w14:paraId="4B25E018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522DCAB2" w14:textId="77777777" w:rsidTr="001F2AF4">
        <w:tc>
          <w:tcPr>
            <w:tcW w:w="1446" w:type="dxa"/>
          </w:tcPr>
          <w:p w14:paraId="7A3571D2" w14:textId="6F2DA238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F5C8E08" w14:textId="4E0C5B68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43" w:history="1">
              <w:r w:rsidR="00C30191" w:rsidRPr="00EC1364">
                <w:rPr>
                  <w:rStyle w:val="Hyperlink"/>
                  <w:rFonts w:ascii="Arial" w:hAnsi="Arial" w:cs="Arial"/>
                </w:rPr>
                <w:t>L603Q</w:t>
              </w:r>
            </w:hyperlink>
          </w:p>
        </w:tc>
        <w:tc>
          <w:tcPr>
            <w:tcW w:w="1247" w:type="dxa"/>
            <w:hideMark/>
          </w:tcPr>
          <w:p w14:paraId="4CC1B5C7" w14:textId="7FD86C03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3E676A49" w14:textId="37CD3336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ICL4</w:t>
            </w:r>
          </w:p>
        </w:tc>
        <w:tc>
          <w:tcPr>
            <w:tcW w:w="1332" w:type="dxa"/>
            <w:hideMark/>
          </w:tcPr>
          <w:p w14:paraId="206547F1" w14:textId="7777777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68859EB9" w14:textId="107DDFC0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6927058F" w14:textId="46784B08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  <w:hideMark/>
          </w:tcPr>
          <w:p w14:paraId="190D1D70" w14:textId="34D07C10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hideMark/>
          </w:tcPr>
          <w:p w14:paraId="272F070A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C30191" w:rsidRPr="00B3633E" w14:paraId="1B2D4CDB" w14:textId="77777777" w:rsidTr="001F2AF4">
        <w:tc>
          <w:tcPr>
            <w:tcW w:w="1446" w:type="dxa"/>
          </w:tcPr>
          <w:p w14:paraId="41C5F41E" w14:textId="44B53901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232FA7D" w14:textId="3D78AF4C" w:rsidR="00C30191" w:rsidRPr="00EC1364" w:rsidRDefault="00000000" w:rsidP="00C30191">
            <w:pPr>
              <w:rPr>
                <w:rFonts w:ascii="Arial" w:hAnsi="Arial" w:cs="Arial"/>
                <w:color w:val="000000" w:themeColor="text1"/>
              </w:rPr>
            </w:pPr>
            <w:hyperlink r:id="rId44" w:history="1">
              <w:r w:rsidR="00C30191" w:rsidRPr="00EC1364">
                <w:rPr>
                  <w:rStyle w:val="Hyperlink"/>
                  <w:rFonts w:ascii="Arial" w:hAnsi="Arial" w:cs="Arial"/>
                </w:rPr>
                <w:t>L716Q</w:t>
              </w:r>
            </w:hyperlink>
          </w:p>
        </w:tc>
        <w:tc>
          <w:tcPr>
            <w:tcW w:w="1247" w:type="dxa"/>
            <w:hideMark/>
          </w:tcPr>
          <w:p w14:paraId="58C07436" w14:textId="28377EB4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6A371D8C" w14:textId="0B4C87A0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TM12</w:t>
            </w:r>
          </w:p>
        </w:tc>
        <w:tc>
          <w:tcPr>
            <w:tcW w:w="1332" w:type="dxa"/>
            <w:hideMark/>
          </w:tcPr>
          <w:p w14:paraId="5F756D35" w14:textId="37AEB3E2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6EB72EE" w14:textId="618DFA82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01A4E4CA" w14:textId="0FE35A82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  <w:hideMark/>
          </w:tcPr>
          <w:p w14:paraId="2DE9C212" w14:textId="073FE9D7" w:rsidR="00C30191" w:rsidRPr="00EC1364" w:rsidRDefault="00C30191" w:rsidP="00C30191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  <w:hideMark/>
          </w:tcPr>
          <w:p w14:paraId="7BC6F837" w14:textId="77777777" w:rsidR="00C30191" w:rsidRPr="00EC1364" w:rsidRDefault="00C30191" w:rsidP="00C301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-</w:t>
            </w:r>
          </w:p>
        </w:tc>
      </w:tr>
      <w:tr w:rsidR="00110DC8" w:rsidRPr="00B3633E" w14:paraId="6E6651C9" w14:textId="77777777" w:rsidTr="001F2AF4">
        <w:tc>
          <w:tcPr>
            <w:tcW w:w="1446" w:type="dxa"/>
          </w:tcPr>
          <w:p w14:paraId="4E43F6C7" w14:textId="7758B31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05F1C44" w14:textId="665C827B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45" w:history="1">
              <w:r w:rsidR="00110DC8" w:rsidRPr="00EC1364">
                <w:rPr>
                  <w:rStyle w:val="Hyperlink"/>
                  <w:rFonts w:ascii="Arial" w:hAnsi="Arial" w:cs="Arial"/>
                </w:rPr>
                <w:t>I88T</w:t>
              </w:r>
            </w:hyperlink>
          </w:p>
        </w:tc>
        <w:tc>
          <w:tcPr>
            <w:tcW w:w="1247" w:type="dxa"/>
          </w:tcPr>
          <w:p w14:paraId="7BCC2CB9" w14:textId="626FE8C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62DCB51C" w14:textId="49180C4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</w:tcPr>
          <w:p w14:paraId="481CCF69" w14:textId="30131A6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144DB9A0" w14:textId="1ED0445D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04D6F7BC" w14:textId="2013F695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</w:tcPr>
          <w:p w14:paraId="45EA9B26" w14:textId="174799D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</w:tcPr>
          <w:p w14:paraId="544ECEF4" w14:textId="45BECC23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B133E02" w14:textId="77777777" w:rsidTr="001F2AF4">
        <w:tc>
          <w:tcPr>
            <w:tcW w:w="1446" w:type="dxa"/>
          </w:tcPr>
          <w:p w14:paraId="272AB479" w14:textId="20DBE13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C5A4978" w14:textId="3A510306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46" w:history="1">
              <w:r w:rsidR="00110DC8" w:rsidRPr="00EC1364">
                <w:rPr>
                  <w:rStyle w:val="Hyperlink"/>
                  <w:rFonts w:ascii="Arial" w:hAnsi="Arial" w:cs="Arial"/>
                </w:rPr>
                <w:t>I106T</w:t>
              </w:r>
            </w:hyperlink>
          </w:p>
        </w:tc>
        <w:tc>
          <w:tcPr>
            <w:tcW w:w="1247" w:type="dxa"/>
          </w:tcPr>
          <w:p w14:paraId="1EC14D53" w14:textId="7A4135B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78C01CA0" w14:textId="66C1639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</w:tcPr>
          <w:p w14:paraId="7D171E28" w14:textId="67E8F42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7AECE448" w14:textId="65522F2C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</w:tcPr>
          <w:p w14:paraId="6CFE92D1" w14:textId="2BC37C54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1</w:t>
            </w:r>
          </w:p>
        </w:tc>
        <w:tc>
          <w:tcPr>
            <w:tcW w:w="2098" w:type="dxa"/>
          </w:tcPr>
          <w:p w14:paraId="7D535515" w14:textId="20BDC32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00F3FBE5" w14:textId="43AA2B56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19259D7B" w14:textId="77777777" w:rsidTr="001F2AF4">
        <w:tc>
          <w:tcPr>
            <w:tcW w:w="1446" w:type="dxa"/>
          </w:tcPr>
          <w:p w14:paraId="209BC6BC" w14:textId="2E5AA1C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323E4EE" w14:textId="684207F2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47" w:history="1">
              <w:r w:rsidR="00110DC8" w:rsidRPr="00EC1364">
                <w:rPr>
                  <w:rStyle w:val="Hyperlink"/>
                  <w:rFonts w:ascii="Arial" w:hAnsi="Arial" w:cs="Arial"/>
                </w:rPr>
                <w:t>I196T</w:t>
              </w:r>
            </w:hyperlink>
          </w:p>
        </w:tc>
        <w:tc>
          <w:tcPr>
            <w:tcW w:w="1247" w:type="dxa"/>
          </w:tcPr>
          <w:p w14:paraId="63122EA3" w14:textId="32B776A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4B941B8D" w14:textId="07EA05C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TM2</w:t>
            </w:r>
          </w:p>
        </w:tc>
        <w:tc>
          <w:tcPr>
            <w:tcW w:w="1332" w:type="dxa"/>
          </w:tcPr>
          <w:p w14:paraId="0BF1BF20" w14:textId="54E6015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543DEC5D" w14:textId="1C558179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66A19F66" w14:textId="058566EE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</w:tcPr>
          <w:p w14:paraId="616CF04F" w14:textId="6CFA581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2B4BE1E3" w14:textId="724D6D2A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A0A1D75" w14:textId="77777777" w:rsidTr="001F2AF4">
        <w:tc>
          <w:tcPr>
            <w:tcW w:w="1446" w:type="dxa"/>
          </w:tcPr>
          <w:p w14:paraId="36E286E6" w14:textId="65FC9FF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B5DF607" w14:textId="395E3FE9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48" w:history="1">
              <w:r w:rsidR="00110DC8" w:rsidRPr="00EC1364">
                <w:rPr>
                  <w:rStyle w:val="Hyperlink"/>
                  <w:rFonts w:ascii="Arial" w:hAnsi="Arial" w:cs="Arial"/>
                </w:rPr>
                <w:t>I259T</w:t>
              </w:r>
            </w:hyperlink>
          </w:p>
        </w:tc>
        <w:tc>
          <w:tcPr>
            <w:tcW w:w="1247" w:type="dxa"/>
          </w:tcPr>
          <w:p w14:paraId="4EB44787" w14:textId="434F497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7528EFD7" w14:textId="52E4FAA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TM4</w:t>
            </w:r>
          </w:p>
        </w:tc>
        <w:tc>
          <w:tcPr>
            <w:tcW w:w="1332" w:type="dxa"/>
          </w:tcPr>
          <w:p w14:paraId="3E85F73A" w14:textId="16CF022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346A4A1B" w14:textId="1754C637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6CA9C612" w14:textId="69CA65B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</w:tcPr>
          <w:p w14:paraId="48209FB1" w14:textId="5DEB05E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</w:tcPr>
          <w:p w14:paraId="269B2C95" w14:textId="1F61C5D1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356CB81C" w14:textId="77777777" w:rsidTr="001F2AF4">
        <w:tc>
          <w:tcPr>
            <w:tcW w:w="1446" w:type="dxa"/>
          </w:tcPr>
          <w:p w14:paraId="6165D987" w14:textId="27909BD2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B570037" w14:textId="5622BDB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49" w:history="1">
              <w:r w:rsidR="00110DC8" w:rsidRPr="00EC1364">
                <w:rPr>
                  <w:rStyle w:val="Hyperlink"/>
                  <w:rFonts w:ascii="Arial" w:hAnsi="Arial" w:cs="Arial"/>
                </w:rPr>
                <w:t>I291T</w:t>
              </w:r>
            </w:hyperlink>
          </w:p>
        </w:tc>
        <w:tc>
          <w:tcPr>
            <w:tcW w:w="1247" w:type="dxa"/>
          </w:tcPr>
          <w:p w14:paraId="73AFEE3B" w14:textId="53C25CE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3F534CBD" w14:textId="4BA34DD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TM5</w:t>
            </w:r>
          </w:p>
        </w:tc>
        <w:tc>
          <w:tcPr>
            <w:tcW w:w="1332" w:type="dxa"/>
          </w:tcPr>
          <w:p w14:paraId="79B3B983" w14:textId="1E91B8C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7EE0C209" w14:textId="2A44FBDB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0F80BF3F" w14:textId="14AD1299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</w:tcPr>
          <w:p w14:paraId="59357D9F" w14:textId="215A87B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</w:tcPr>
          <w:p w14:paraId="74211D44" w14:textId="04EEA970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126AE858" w14:textId="77777777" w:rsidTr="001F2AF4">
        <w:tc>
          <w:tcPr>
            <w:tcW w:w="1446" w:type="dxa"/>
          </w:tcPr>
          <w:p w14:paraId="2692F77A" w14:textId="71B694C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F2CD032" w14:textId="61C63CEB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0" w:history="1">
              <w:r w:rsidR="00110DC8" w:rsidRPr="00EC1364">
                <w:rPr>
                  <w:rStyle w:val="Hyperlink"/>
                  <w:rFonts w:ascii="Arial" w:hAnsi="Arial" w:cs="Arial"/>
                </w:rPr>
                <w:t>I389T</w:t>
              </w:r>
            </w:hyperlink>
          </w:p>
        </w:tc>
        <w:tc>
          <w:tcPr>
            <w:tcW w:w="1247" w:type="dxa"/>
          </w:tcPr>
          <w:p w14:paraId="253BF5F1" w14:textId="627301B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0856E80F" w14:textId="44ADA8D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</w:tcPr>
          <w:p w14:paraId="09114232" w14:textId="3582A70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76253B39" w14:textId="162C5CF3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</w:tcPr>
          <w:p w14:paraId="0D5DE95B" w14:textId="4EAF2763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2</w:t>
            </w:r>
          </w:p>
        </w:tc>
        <w:tc>
          <w:tcPr>
            <w:tcW w:w="2098" w:type="dxa"/>
          </w:tcPr>
          <w:p w14:paraId="66CDEDE5" w14:textId="5CA2B91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052C5FFC" w14:textId="52E6DE3D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6A7BBFF8" w14:textId="77777777" w:rsidTr="001F2AF4">
        <w:tc>
          <w:tcPr>
            <w:tcW w:w="1446" w:type="dxa"/>
          </w:tcPr>
          <w:p w14:paraId="10117BDA" w14:textId="0475F601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9C91159" w14:textId="03E93585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1" w:history="1">
              <w:r w:rsidR="00110DC8" w:rsidRPr="00EC1364">
                <w:rPr>
                  <w:rStyle w:val="Hyperlink"/>
                  <w:rFonts w:ascii="Arial" w:hAnsi="Arial" w:cs="Arial"/>
                </w:rPr>
                <w:t>I393T</w:t>
              </w:r>
            </w:hyperlink>
          </w:p>
        </w:tc>
        <w:tc>
          <w:tcPr>
            <w:tcW w:w="1247" w:type="dxa"/>
          </w:tcPr>
          <w:p w14:paraId="01AB2AD3" w14:textId="7116276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1E968991" w14:textId="1A14703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</w:tcPr>
          <w:p w14:paraId="102839E7" w14:textId="704D785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7241FC33" w14:textId="226B254D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687533F3" w14:textId="3086D676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</w:tcPr>
          <w:p w14:paraId="7356E20B" w14:textId="323832C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672AA7FF" w14:textId="7DE8BEF8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440EF388" w14:textId="77777777" w:rsidTr="001F2AF4">
        <w:tc>
          <w:tcPr>
            <w:tcW w:w="1446" w:type="dxa"/>
          </w:tcPr>
          <w:p w14:paraId="27550892" w14:textId="3C6B2CE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4368F2D" w14:textId="4D9816FE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2" w:history="1">
              <w:r w:rsidR="00110DC8" w:rsidRPr="00EC1364">
                <w:rPr>
                  <w:rStyle w:val="Hyperlink"/>
                  <w:rFonts w:ascii="Arial" w:hAnsi="Arial" w:cs="Arial"/>
                </w:rPr>
                <w:t>I395T</w:t>
              </w:r>
            </w:hyperlink>
          </w:p>
        </w:tc>
        <w:tc>
          <w:tcPr>
            <w:tcW w:w="1247" w:type="dxa"/>
          </w:tcPr>
          <w:p w14:paraId="3C1F656C" w14:textId="79F30E7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1B82C34B" w14:textId="775253B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</w:tcPr>
          <w:p w14:paraId="028ACCAC" w14:textId="670DF35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21DA8D58" w14:textId="0382BDBD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586D3EEA" w14:textId="3FDE2A02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4</w:t>
            </w:r>
          </w:p>
        </w:tc>
        <w:tc>
          <w:tcPr>
            <w:tcW w:w="2098" w:type="dxa"/>
          </w:tcPr>
          <w:p w14:paraId="72136E99" w14:textId="3E2EDA9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</w:tcPr>
          <w:p w14:paraId="6E86CA62" w14:textId="64F3371D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7F513914" w14:textId="77777777" w:rsidTr="001F2AF4">
        <w:tc>
          <w:tcPr>
            <w:tcW w:w="1446" w:type="dxa"/>
          </w:tcPr>
          <w:p w14:paraId="2FDB83CA" w14:textId="76A657A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35BA12C" w14:textId="4125359E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3" w:history="1">
              <w:r w:rsidR="00110DC8" w:rsidRPr="00EC1364">
                <w:rPr>
                  <w:rStyle w:val="Hyperlink"/>
                  <w:rFonts w:ascii="Arial" w:hAnsi="Arial" w:cs="Arial"/>
                </w:rPr>
                <w:t>I434T</w:t>
              </w:r>
            </w:hyperlink>
          </w:p>
        </w:tc>
        <w:tc>
          <w:tcPr>
            <w:tcW w:w="1247" w:type="dxa"/>
          </w:tcPr>
          <w:p w14:paraId="3D42BEB8" w14:textId="7C7E8F9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449B795A" w14:textId="483D7AD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ICL3</w:t>
            </w:r>
          </w:p>
        </w:tc>
        <w:tc>
          <w:tcPr>
            <w:tcW w:w="1332" w:type="dxa"/>
          </w:tcPr>
          <w:p w14:paraId="1B8B49BD" w14:textId="4B07C2F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49989B8C" w14:textId="49B5A911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7E941310" w14:textId="48FE70F5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1</w:t>
            </w:r>
          </w:p>
        </w:tc>
        <w:tc>
          <w:tcPr>
            <w:tcW w:w="2098" w:type="dxa"/>
          </w:tcPr>
          <w:p w14:paraId="11AC386A" w14:textId="700DDD6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16FCE7B1" w14:textId="61963983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133743B" w14:textId="77777777" w:rsidTr="001F2AF4">
        <w:tc>
          <w:tcPr>
            <w:tcW w:w="1446" w:type="dxa"/>
          </w:tcPr>
          <w:p w14:paraId="70B9EDBD" w14:textId="667DBBA5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7E24FC4" w14:textId="5A5E5F27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4" w:history="1">
              <w:r w:rsidR="00110DC8" w:rsidRPr="00EC1364">
                <w:rPr>
                  <w:rStyle w:val="Hyperlink"/>
                  <w:rFonts w:ascii="Arial" w:hAnsi="Arial" w:cs="Arial"/>
                </w:rPr>
                <w:t>I483T</w:t>
              </w:r>
            </w:hyperlink>
          </w:p>
        </w:tc>
        <w:tc>
          <w:tcPr>
            <w:tcW w:w="1247" w:type="dxa"/>
          </w:tcPr>
          <w:p w14:paraId="301ADF75" w14:textId="1E56B1A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11FB4966" w14:textId="4B8F0FE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</w:tcPr>
          <w:p w14:paraId="703B82E0" w14:textId="6A4374A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3618CDC0" w14:textId="5923CDDC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709A1AAF" w14:textId="644045DC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</w:tcPr>
          <w:p w14:paraId="62FEA6E8" w14:textId="6615F75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5E55EB5F" w14:textId="5B293898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1B24D951" w14:textId="77777777" w:rsidTr="001F2AF4">
        <w:tc>
          <w:tcPr>
            <w:tcW w:w="1446" w:type="dxa"/>
          </w:tcPr>
          <w:p w14:paraId="0A90A3BD" w14:textId="00948D4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9E6338B" w14:textId="5EBE585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5" w:history="1">
              <w:r w:rsidR="00110DC8" w:rsidRPr="00EC1364">
                <w:rPr>
                  <w:rStyle w:val="Hyperlink"/>
                  <w:rFonts w:ascii="Arial" w:hAnsi="Arial" w:cs="Arial"/>
                </w:rPr>
                <w:t>I491T</w:t>
              </w:r>
            </w:hyperlink>
          </w:p>
        </w:tc>
        <w:tc>
          <w:tcPr>
            <w:tcW w:w="1247" w:type="dxa"/>
          </w:tcPr>
          <w:p w14:paraId="3F5449F1" w14:textId="7EE91C0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1FA5725A" w14:textId="51255BB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</w:tcPr>
          <w:p w14:paraId="2920AB55" w14:textId="38DF3EA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65599E0A" w14:textId="4D9D6536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3A10CE62" w14:textId="10C5077B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</w:tcPr>
          <w:p w14:paraId="31CA5CE5" w14:textId="64A8902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3B5A881F" w14:textId="576D0F89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5F2F56CC" w14:textId="77777777" w:rsidTr="001F2AF4">
        <w:tc>
          <w:tcPr>
            <w:tcW w:w="1446" w:type="dxa"/>
          </w:tcPr>
          <w:p w14:paraId="71BB764A" w14:textId="5DFC7239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3FB5FB88" w14:textId="755907E9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6" w:history="1">
              <w:r w:rsidR="00110DC8" w:rsidRPr="00EC1364">
                <w:rPr>
                  <w:rStyle w:val="Hyperlink"/>
                  <w:rFonts w:ascii="Arial" w:hAnsi="Arial" w:cs="Arial"/>
                </w:rPr>
                <w:t>I503T</w:t>
              </w:r>
            </w:hyperlink>
          </w:p>
        </w:tc>
        <w:tc>
          <w:tcPr>
            <w:tcW w:w="1247" w:type="dxa"/>
          </w:tcPr>
          <w:p w14:paraId="437F539E" w14:textId="4FE4BDF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06B7AB9E" w14:textId="37C6D84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</w:tcPr>
          <w:p w14:paraId="4F3F905C" w14:textId="67735C8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5491E998" w14:textId="2A409EDC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7CBB53B1" w14:textId="71BCA524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3</w:t>
            </w:r>
          </w:p>
        </w:tc>
        <w:tc>
          <w:tcPr>
            <w:tcW w:w="2098" w:type="dxa"/>
          </w:tcPr>
          <w:p w14:paraId="3986A796" w14:textId="35C1340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7DD7E9C0" w14:textId="5F87E955" w:rsidR="00110DC8" w:rsidRPr="00EC1364" w:rsidRDefault="00000000" w:rsidP="00110DC8">
            <w:pPr>
              <w:jc w:val="center"/>
              <w:rPr>
                <w:rFonts w:ascii="Arial" w:hAnsi="Arial" w:cs="Arial"/>
              </w:rPr>
            </w:pPr>
            <w:hyperlink r:id="rId57" w:history="1">
              <w:r w:rsidR="00E0181A" w:rsidRPr="00EC1364">
                <w:rPr>
                  <w:rStyle w:val="Hyperlink"/>
                  <w:rFonts w:ascii="Arial" w:hAnsi="Arial" w:cs="Arial"/>
                </w:rPr>
                <w:t>Uncertain significance</w:t>
              </w:r>
            </w:hyperlink>
          </w:p>
        </w:tc>
      </w:tr>
      <w:tr w:rsidR="00110DC8" w:rsidRPr="00B3633E" w14:paraId="62DB19FE" w14:textId="77777777" w:rsidTr="001F2AF4">
        <w:tc>
          <w:tcPr>
            <w:tcW w:w="1446" w:type="dxa"/>
          </w:tcPr>
          <w:p w14:paraId="25873E57" w14:textId="38B6CC9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06F5224" w14:textId="4CAF09E0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8" w:history="1">
              <w:r w:rsidR="00110DC8" w:rsidRPr="00EC1364">
                <w:rPr>
                  <w:rStyle w:val="Hyperlink"/>
                  <w:rFonts w:ascii="Arial" w:hAnsi="Arial" w:cs="Arial"/>
                </w:rPr>
                <w:t>I553T</w:t>
              </w:r>
            </w:hyperlink>
          </w:p>
        </w:tc>
        <w:tc>
          <w:tcPr>
            <w:tcW w:w="1247" w:type="dxa"/>
          </w:tcPr>
          <w:p w14:paraId="59AF144E" w14:textId="15577D0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2CAADD63" w14:textId="17C6F51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ECL4</w:t>
            </w:r>
          </w:p>
        </w:tc>
        <w:tc>
          <w:tcPr>
            <w:tcW w:w="1332" w:type="dxa"/>
          </w:tcPr>
          <w:p w14:paraId="31FBEBC4" w14:textId="4FB20C1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28909F03" w14:textId="0C1B3A63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4F3103A4" w14:textId="6D183D6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4</w:t>
            </w:r>
          </w:p>
        </w:tc>
        <w:tc>
          <w:tcPr>
            <w:tcW w:w="2098" w:type="dxa"/>
          </w:tcPr>
          <w:p w14:paraId="26658458" w14:textId="08411BB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1F92EEAD" w14:textId="45F943DA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351C7D18" w14:textId="77777777" w:rsidTr="001F2AF4">
        <w:tc>
          <w:tcPr>
            <w:tcW w:w="1446" w:type="dxa"/>
          </w:tcPr>
          <w:p w14:paraId="7C6D1C8C" w14:textId="57D3F15B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0ED19CE" w14:textId="2E566C0A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59" w:history="1">
              <w:r w:rsidR="00110DC8" w:rsidRPr="00EC1364">
                <w:rPr>
                  <w:rStyle w:val="Hyperlink"/>
                  <w:rFonts w:ascii="Arial" w:hAnsi="Arial" w:cs="Arial"/>
                </w:rPr>
                <w:t>I598T</w:t>
              </w:r>
            </w:hyperlink>
          </w:p>
        </w:tc>
        <w:tc>
          <w:tcPr>
            <w:tcW w:w="1247" w:type="dxa"/>
          </w:tcPr>
          <w:p w14:paraId="23039961" w14:textId="58642B0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5C1FD1CA" w14:textId="1DD99CC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TM8</w:t>
            </w:r>
          </w:p>
        </w:tc>
        <w:tc>
          <w:tcPr>
            <w:tcW w:w="1332" w:type="dxa"/>
          </w:tcPr>
          <w:p w14:paraId="4BC01686" w14:textId="0AEEF81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232CF6A3" w14:textId="4C0CD403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0EFE8A88" w14:textId="1FB87174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</w:tcPr>
          <w:p w14:paraId="5615498A" w14:textId="4BB990A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</w:tcPr>
          <w:p w14:paraId="09B30D93" w14:textId="06ACCDBA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32E6496C" w14:textId="77777777" w:rsidTr="001F2AF4">
        <w:tc>
          <w:tcPr>
            <w:tcW w:w="1446" w:type="dxa"/>
          </w:tcPr>
          <w:p w14:paraId="219128E1" w14:textId="78DF1FD9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8DA07E5" w14:textId="5A10783E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60" w:history="1">
              <w:r w:rsidR="00110DC8" w:rsidRPr="00EC1364">
                <w:rPr>
                  <w:rStyle w:val="Hyperlink"/>
                  <w:rFonts w:ascii="Arial" w:hAnsi="Arial" w:cs="Arial"/>
                </w:rPr>
                <w:t>I637T</w:t>
              </w:r>
            </w:hyperlink>
          </w:p>
        </w:tc>
        <w:tc>
          <w:tcPr>
            <w:tcW w:w="1247" w:type="dxa"/>
          </w:tcPr>
          <w:p w14:paraId="3F6DB2F5" w14:textId="15D4130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6E7747E1" w14:textId="084E186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TM10</w:t>
            </w:r>
          </w:p>
        </w:tc>
        <w:tc>
          <w:tcPr>
            <w:tcW w:w="1332" w:type="dxa"/>
          </w:tcPr>
          <w:p w14:paraId="710D6BA3" w14:textId="0CAFC83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2AE73172" w14:textId="6C7BC626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0260A52E" w14:textId="01E52312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</w:tcPr>
          <w:p w14:paraId="50AD831E" w14:textId="757FFF7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</w:tcPr>
          <w:p w14:paraId="2B8BF297" w14:textId="2E5D0FA5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32E0DBEA" w14:textId="77777777" w:rsidTr="001F2AF4">
        <w:tc>
          <w:tcPr>
            <w:tcW w:w="1446" w:type="dxa"/>
          </w:tcPr>
          <w:p w14:paraId="7011AC67" w14:textId="22D5C85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710FE7F2" w14:textId="58AB909D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61" w:history="1">
              <w:r w:rsidR="00110DC8" w:rsidRPr="00EC1364">
                <w:rPr>
                  <w:rStyle w:val="Hyperlink"/>
                  <w:rFonts w:ascii="Arial" w:hAnsi="Arial" w:cs="Arial"/>
                </w:rPr>
                <w:t>I701T</w:t>
              </w:r>
            </w:hyperlink>
          </w:p>
        </w:tc>
        <w:tc>
          <w:tcPr>
            <w:tcW w:w="1247" w:type="dxa"/>
          </w:tcPr>
          <w:p w14:paraId="0A422AC6" w14:textId="03E99DD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276FAB26" w14:textId="444BF4A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TM12</w:t>
            </w:r>
          </w:p>
        </w:tc>
        <w:tc>
          <w:tcPr>
            <w:tcW w:w="1332" w:type="dxa"/>
          </w:tcPr>
          <w:p w14:paraId="020593A5" w14:textId="4E9FF11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2AFDD551" w14:textId="232E4CBC" w:rsidR="00110DC8" w:rsidRPr="00EC1364" w:rsidRDefault="00110DC8" w:rsidP="00110DC8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66ED5CFE" w14:textId="66B650E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</w:tcPr>
          <w:p w14:paraId="3B156194" w14:textId="63C12A48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</w:tcPr>
          <w:p w14:paraId="3E4D346C" w14:textId="432DF3D3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3899475" w14:textId="77777777" w:rsidTr="001F2AF4">
        <w:tc>
          <w:tcPr>
            <w:tcW w:w="1446" w:type="dxa"/>
          </w:tcPr>
          <w:p w14:paraId="33EA3AF6" w14:textId="7E73527F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3BE4BB32" w14:textId="34A06C04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62" w:history="1">
              <w:r w:rsidR="00110DC8" w:rsidRPr="00EC1364">
                <w:rPr>
                  <w:rStyle w:val="Hyperlink"/>
                  <w:rFonts w:ascii="Arial" w:hAnsi="Arial" w:cs="Arial"/>
                </w:rPr>
                <w:t>F512Y</w:t>
              </w:r>
            </w:hyperlink>
          </w:p>
        </w:tc>
        <w:tc>
          <w:tcPr>
            <w:tcW w:w="1247" w:type="dxa"/>
            <w:hideMark/>
          </w:tcPr>
          <w:p w14:paraId="50EE401C" w14:textId="19F220C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5F1E4EEE" w14:textId="29CDEC8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ECL4</w:t>
            </w:r>
          </w:p>
        </w:tc>
        <w:tc>
          <w:tcPr>
            <w:tcW w:w="1332" w:type="dxa"/>
            <w:hideMark/>
          </w:tcPr>
          <w:p w14:paraId="28C6FBB8" w14:textId="7C86FF7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  <w:hideMark/>
          </w:tcPr>
          <w:p w14:paraId="74B393F6" w14:textId="5F09CE2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28404792" w14:textId="7B4AA846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  <w:hideMark/>
          </w:tcPr>
          <w:p w14:paraId="4506619D" w14:textId="6FE96070" w:rsidR="00110DC8" w:rsidRPr="00EC1364" w:rsidRDefault="00110DC8" w:rsidP="00110DC8">
            <w:pPr>
              <w:rPr>
                <w:rFonts w:ascii="Arial" w:hAnsi="Arial" w:cs="Arial"/>
                <w:color w:val="000000"/>
              </w:rPr>
            </w:pPr>
            <w:r w:rsidRPr="00EC1364">
              <w:rPr>
                <w:rFonts w:ascii="Arial" w:hAnsi="Arial" w:cs="Arial"/>
                <w:color w:val="000000"/>
              </w:rPr>
              <w:t>Ambiguous</w:t>
            </w:r>
          </w:p>
        </w:tc>
        <w:tc>
          <w:tcPr>
            <w:tcW w:w="2410" w:type="dxa"/>
            <w:hideMark/>
          </w:tcPr>
          <w:p w14:paraId="20DB9902" w14:textId="0B9AE192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7965523D" w14:textId="77777777" w:rsidTr="001F2AF4">
        <w:tc>
          <w:tcPr>
            <w:tcW w:w="1446" w:type="dxa"/>
          </w:tcPr>
          <w:p w14:paraId="11A42728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17EEA0B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5CE590E5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6DF4866B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8D59FEB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1664EDB0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38FF4152" w14:textId="77777777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3379AC19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10" w:type="dxa"/>
          </w:tcPr>
          <w:p w14:paraId="5DCC1598" w14:textId="29ECFD79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110DC8" w:rsidRPr="00B3633E" w14:paraId="6C673F01" w14:textId="77777777" w:rsidTr="001F2AF4">
        <w:tc>
          <w:tcPr>
            <w:tcW w:w="1446" w:type="dxa"/>
            <w:hideMark/>
          </w:tcPr>
          <w:p w14:paraId="3F10EF30" w14:textId="12A124A7" w:rsidR="00110DC8" w:rsidRPr="00EC1364" w:rsidRDefault="00110DC8" w:rsidP="00110DC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C1364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SYP</w:t>
            </w:r>
          </w:p>
        </w:tc>
        <w:tc>
          <w:tcPr>
            <w:tcW w:w="1332" w:type="dxa"/>
            <w:hideMark/>
          </w:tcPr>
          <w:p w14:paraId="07B4D630" w14:textId="40E61C55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63" w:history="1">
              <w:r w:rsidR="00110DC8" w:rsidRPr="00EC1364">
                <w:rPr>
                  <w:rStyle w:val="Hyperlink"/>
                  <w:rFonts w:ascii="Arial" w:hAnsi="Arial" w:cs="Arial"/>
                </w:rPr>
                <w:t>L2Q</w:t>
              </w:r>
            </w:hyperlink>
          </w:p>
        </w:tc>
        <w:tc>
          <w:tcPr>
            <w:tcW w:w="1247" w:type="dxa"/>
            <w:hideMark/>
          </w:tcPr>
          <w:p w14:paraId="3F89A96F" w14:textId="740499E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1F35D16E" w14:textId="637497E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hideMark/>
          </w:tcPr>
          <w:p w14:paraId="6EB03516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78F17BCF" w14:textId="773FBB9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6327A6EA" w14:textId="5C8E5321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2098" w:type="dxa"/>
            <w:hideMark/>
          </w:tcPr>
          <w:p w14:paraId="033B3C73" w14:textId="32A7D5A2" w:rsidR="00110DC8" w:rsidRPr="00EC1364" w:rsidRDefault="00110DC8" w:rsidP="00110DC8">
            <w:pPr>
              <w:rPr>
                <w:rFonts w:ascii="Arial" w:hAnsi="Arial" w:cs="Arial"/>
                <w:color w:val="000000"/>
              </w:rPr>
            </w:pPr>
            <w:r w:rsidRPr="00EC1364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10" w:type="dxa"/>
            <w:hideMark/>
          </w:tcPr>
          <w:p w14:paraId="128AA84D" w14:textId="2BA1406F" w:rsidR="00110DC8" w:rsidRPr="00EC1364" w:rsidRDefault="00000000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hyperlink r:id="rId64" w:history="1">
              <w:r w:rsidR="00E0181A" w:rsidRPr="00EC1364">
                <w:rPr>
                  <w:rStyle w:val="Hyperlink"/>
                  <w:rFonts w:ascii="Arial" w:hAnsi="Arial" w:cs="Arial"/>
                </w:rPr>
                <w:t>Uncertain significance</w:t>
              </w:r>
              <w:r w:rsidR="001F2AF4">
                <w:rPr>
                  <w:rStyle w:val="Hyperlink"/>
                  <w:rFonts w:ascii="Arial" w:hAnsi="Arial" w:cs="Arial"/>
                </w:rPr>
                <w:t xml:space="preserve"> </w:t>
              </w:r>
              <w:r w:rsidR="00E0181A" w:rsidRPr="00EC1364">
                <w:rPr>
                  <w:rStyle w:val="Hyperlink"/>
                  <w:rFonts w:ascii="Arial" w:hAnsi="Arial" w:cs="Arial"/>
                </w:rPr>
                <w:t>/</w:t>
              </w:r>
              <w:r w:rsidR="001F2AF4">
                <w:rPr>
                  <w:rStyle w:val="Hyperlink"/>
                  <w:rFonts w:ascii="Arial" w:hAnsi="Arial" w:cs="Arial"/>
                </w:rPr>
                <w:t xml:space="preserve"> </w:t>
              </w:r>
              <w:r w:rsidR="00E0181A" w:rsidRPr="00EC1364">
                <w:rPr>
                  <w:rStyle w:val="Hyperlink"/>
                  <w:rFonts w:ascii="Arial" w:hAnsi="Arial" w:cs="Arial"/>
                </w:rPr>
                <w:t>Likely benign</w:t>
              </w:r>
            </w:hyperlink>
          </w:p>
        </w:tc>
      </w:tr>
      <w:tr w:rsidR="00110DC8" w:rsidRPr="00B3633E" w14:paraId="38E90519" w14:textId="77777777" w:rsidTr="001F2AF4">
        <w:tc>
          <w:tcPr>
            <w:tcW w:w="1446" w:type="dxa"/>
          </w:tcPr>
          <w:p w14:paraId="4FE90093" w14:textId="0FC7EAB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38C7E0F1" w14:textId="21FC2D75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65" w:history="1">
              <w:r w:rsidR="00110DC8" w:rsidRPr="00EC1364">
                <w:rPr>
                  <w:rStyle w:val="Hyperlink"/>
                  <w:rFonts w:ascii="Arial" w:hAnsi="Arial" w:cs="Arial"/>
                </w:rPr>
                <w:t>L233Q</w:t>
              </w:r>
            </w:hyperlink>
          </w:p>
        </w:tc>
        <w:tc>
          <w:tcPr>
            <w:tcW w:w="1247" w:type="dxa"/>
            <w:hideMark/>
          </w:tcPr>
          <w:p w14:paraId="670D59B6" w14:textId="6F911CF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063784FF" w14:textId="3382D45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TM4</w:t>
            </w:r>
          </w:p>
        </w:tc>
        <w:tc>
          <w:tcPr>
            <w:tcW w:w="1332" w:type="dxa"/>
            <w:hideMark/>
          </w:tcPr>
          <w:p w14:paraId="1AF5D101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635FC6D6" w14:textId="77D674F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6C5BF7C6" w14:textId="423B7022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2098" w:type="dxa"/>
            <w:hideMark/>
          </w:tcPr>
          <w:p w14:paraId="1F3D66AF" w14:textId="100CDBC6" w:rsidR="00110DC8" w:rsidRPr="00EC1364" w:rsidRDefault="00110DC8" w:rsidP="00110DC8">
            <w:pPr>
              <w:rPr>
                <w:rFonts w:ascii="Arial" w:hAnsi="Arial" w:cs="Arial"/>
                <w:color w:val="000000"/>
              </w:rPr>
            </w:pPr>
            <w:r w:rsidRPr="00EC1364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10" w:type="dxa"/>
            <w:hideMark/>
          </w:tcPr>
          <w:p w14:paraId="119915E1" w14:textId="4E536E23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9EB9C91" w14:textId="77777777" w:rsidTr="001F2AF4">
        <w:tc>
          <w:tcPr>
            <w:tcW w:w="1446" w:type="dxa"/>
          </w:tcPr>
          <w:p w14:paraId="579F89E1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E797048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33D53114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14C8AB94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716B0209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313A1918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1CE17115" w14:textId="77777777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0FBBF16C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10" w:type="dxa"/>
          </w:tcPr>
          <w:p w14:paraId="382977F4" w14:textId="1A025DD5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110DC8" w:rsidRPr="00B3633E" w14:paraId="3340C7BE" w14:textId="77777777" w:rsidTr="001F2AF4">
        <w:tc>
          <w:tcPr>
            <w:tcW w:w="1446" w:type="dxa"/>
            <w:hideMark/>
          </w:tcPr>
          <w:p w14:paraId="4EE220BF" w14:textId="05E96E34" w:rsidR="00110DC8" w:rsidRPr="00EC1364" w:rsidRDefault="00110DC8" w:rsidP="00110DC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C1364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SYNGR1</w:t>
            </w:r>
          </w:p>
        </w:tc>
        <w:tc>
          <w:tcPr>
            <w:tcW w:w="1332" w:type="dxa"/>
            <w:hideMark/>
          </w:tcPr>
          <w:p w14:paraId="540F1075" w14:textId="0EE8EF26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66" w:history="1">
              <w:r w:rsidR="00110DC8" w:rsidRPr="00EC1364">
                <w:rPr>
                  <w:rStyle w:val="Hyperlink"/>
                  <w:rFonts w:ascii="Arial" w:hAnsi="Arial" w:cs="Arial"/>
                </w:rPr>
                <w:t>L20Q</w:t>
              </w:r>
            </w:hyperlink>
          </w:p>
        </w:tc>
        <w:tc>
          <w:tcPr>
            <w:tcW w:w="1247" w:type="dxa"/>
          </w:tcPr>
          <w:p w14:paraId="60F746DF" w14:textId="2D10244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0966C835" w14:textId="29C79795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hideMark/>
          </w:tcPr>
          <w:p w14:paraId="471B6202" w14:textId="7BB07F1F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008BCEE2" w14:textId="1A505D3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0E8C53A6" w14:textId="459126BF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  <w:hideMark/>
          </w:tcPr>
          <w:p w14:paraId="3871CCD7" w14:textId="3DF427C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/>
              </w:rPr>
              <w:t>Likely pathogenic</w:t>
            </w:r>
          </w:p>
        </w:tc>
        <w:tc>
          <w:tcPr>
            <w:tcW w:w="2410" w:type="dxa"/>
            <w:hideMark/>
          </w:tcPr>
          <w:p w14:paraId="00CC28AB" w14:textId="6295CBAE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33AD23DE" w14:textId="77777777" w:rsidTr="001F2AF4">
        <w:tc>
          <w:tcPr>
            <w:tcW w:w="1446" w:type="dxa"/>
          </w:tcPr>
          <w:p w14:paraId="63909676" w14:textId="271673B1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3CE92906" w14:textId="56E94D43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67" w:history="1">
              <w:r w:rsidR="00110DC8" w:rsidRPr="00EC1364">
                <w:rPr>
                  <w:rStyle w:val="Hyperlink"/>
                  <w:rFonts w:ascii="Arial" w:hAnsi="Arial" w:cs="Arial"/>
                </w:rPr>
                <w:t>L106Q</w:t>
              </w:r>
            </w:hyperlink>
          </w:p>
        </w:tc>
        <w:tc>
          <w:tcPr>
            <w:tcW w:w="1247" w:type="dxa"/>
            <w:hideMark/>
          </w:tcPr>
          <w:p w14:paraId="57D7A432" w14:textId="5F4D0385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06C2E3EA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TM3</w:t>
            </w:r>
          </w:p>
        </w:tc>
        <w:tc>
          <w:tcPr>
            <w:tcW w:w="1332" w:type="dxa"/>
            <w:hideMark/>
          </w:tcPr>
          <w:p w14:paraId="7DAE4200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2126EA78" w14:textId="777CC1DE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6CFDC9CB" w14:textId="43D0A5DA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5F336688" w14:textId="4CB4EF3D" w:rsidR="00110DC8" w:rsidRPr="00EC1364" w:rsidRDefault="00110DC8" w:rsidP="00110DC8">
            <w:pPr>
              <w:rPr>
                <w:rFonts w:ascii="Arial" w:hAnsi="Arial" w:cs="Arial"/>
                <w:color w:val="000000"/>
              </w:rPr>
            </w:pPr>
            <w:r w:rsidRPr="00EC1364">
              <w:rPr>
                <w:rFonts w:ascii="Arial" w:hAnsi="Arial" w:cs="Arial"/>
                <w:color w:val="000000"/>
              </w:rPr>
              <w:t>Likely pathogenic</w:t>
            </w:r>
          </w:p>
        </w:tc>
        <w:tc>
          <w:tcPr>
            <w:tcW w:w="2410" w:type="dxa"/>
            <w:hideMark/>
          </w:tcPr>
          <w:p w14:paraId="51F15DED" w14:textId="37A1E96F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3697663B" w14:textId="77777777" w:rsidTr="001F2AF4">
        <w:tc>
          <w:tcPr>
            <w:tcW w:w="1446" w:type="dxa"/>
          </w:tcPr>
          <w:p w14:paraId="48837E57" w14:textId="2361105D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7792A206" w14:textId="3C820B7D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68" w:history="1">
              <w:r w:rsidR="00110DC8" w:rsidRPr="00EC1364">
                <w:rPr>
                  <w:rStyle w:val="Hyperlink"/>
                  <w:rFonts w:ascii="Arial" w:hAnsi="Arial" w:cs="Arial"/>
                </w:rPr>
                <w:t>I27T</w:t>
              </w:r>
            </w:hyperlink>
          </w:p>
        </w:tc>
        <w:tc>
          <w:tcPr>
            <w:tcW w:w="1247" w:type="dxa"/>
            <w:hideMark/>
          </w:tcPr>
          <w:p w14:paraId="4F5EB8E3" w14:textId="3459662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hideMark/>
          </w:tcPr>
          <w:p w14:paraId="7FE7CE47" w14:textId="7E3D408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TM1</w:t>
            </w:r>
          </w:p>
        </w:tc>
        <w:tc>
          <w:tcPr>
            <w:tcW w:w="1332" w:type="dxa"/>
            <w:hideMark/>
          </w:tcPr>
          <w:p w14:paraId="7AE1769F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690A347" w14:textId="41B8CEA2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65D4BBD3" w14:textId="77777777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  <w:hideMark/>
          </w:tcPr>
          <w:p w14:paraId="2D36701C" w14:textId="26241A2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Ambiguous</w:t>
            </w:r>
          </w:p>
        </w:tc>
        <w:tc>
          <w:tcPr>
            <w:tcW w:w="2410" w:type="dxa"/>
            <w:hideMark/>
          </w:tcPr>
          <w:p w14:paraId="1C77AF93" w14:textId="5F81E607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D45D86A" w14:textId="77777777" w:rsidTr="001F2AF4">
        <w:tc>
          <w:tcPr>
            <w:tcW w:w="1446" w:type="dxa"/>
          </w:tcPr>
          <w:p w14:paraId="6939B861" w14:textId="5DBD891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6633DFF" w14:textId="22F72E8F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69" w:history="1">
              <w:r w:rsidR="00110DC8" w:rsidRPr="00EC1364">
                <w:rPr>
                  <w:rStyle w:val="Hyperlink"/>
                  <w:rFonts w:ascii="Arial" w:hAnsi="Arial" w:cs="Arial"/>
                </w:rPr>
                <w:t>I37T</w:t>
              </w:r>
            </w:hyperlink>
          </w:p>
        </w:tc>
        <w:tc>
          <w:tcPr>
            <w:tcW w:w="1247" w:type="dxa"/>
            <w:hideMark/>
          </w:tcPr>
          <w:p w14:paraId="084E5AE6" w14:textId="64B185BE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hideMark/>
          </w:tcPr>
          <w:p w14:paraId="4101D550" w14:textId="68CF260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TM1</w:t>
            </w:r>
          </w:p>
        </w:tc>
        <w:tc>
          <w:tcPr>
            <w:tcW w:w="1332" w:type="dxa"/>
            <w:hideMark/>
          </w:tcPr>
          <w:p w14:paraId="7E613AE5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731D656A" w14:textId="38A1BE4F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49C88805" w14:textId="227BEBF9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  <w:hideMark/>
          </w:tcPr>
          <w:p w14:paraId="2D17130A" w14:textId="57FB3F3F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hideMark/>
          </w:tcPr>
          <w:p w14:paraId="69423DB3" w14:textId="00A6DC48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610FFC2D" w14:textId="77777777" w:rsidTr="001F2AF4">
        <w:tc>
          <w:tcPr>
            <w:tcW w:w="1446" w:type="dxa"/>
          </w:tcPr>
          <w:p w14:paraId="6B8C32EC" w14:textId="4B401D61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7C8A6E75" w14:textId="6B0FF3B8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70" w:history="1">
              <w:r w:rsidR="00110DC8" w:rsidRPr="00EC1364">
                <w:rPr>
                  <w:rStyle w:val="Hyperlink"/>
                  <w:rFonts w:ascii="Arial" w:hAnsi="Arial" w:cs="Arial"/>
                </w:rPr>
                <w:t>I109T</w:t>
              </w:r>
            </w:hyperlink>
          </w:p>
        </w:tc>
        <w:tc>
          <w:tcPr>
            <w:tcW w:w="1247" w:type="dxa"/>
            <w:hideMark/>
          </w:tcPr>
          <w:p w14:paraId="65BC7FE7" w14:textId="0964A91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hideMark/>
          </w:tcPr>
          <w:p w14:paraId="0B83B56F" w14:textId="641A0AF2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TM3</w:t>
            </w:r>
          </w:p>
        </w:tc>
        <w:tc>
          <w:tcPr>
            <w:tcW w:w="1332" w:type="dxa"/>
            <w:hideMark/>
          </w:tcPr>
          <w:p w14:paraId="56D4281B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24138A46" w14:textId="3BA3AA2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1CAC5994" w14:textId="52EABF32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2098" w:type="dxa"/>
            <w:hideMark/>
          </w:tcPr>
          <w:p w14:paraId="1AF53472" w14:textId="419E0F3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  <w:hideMark/>
          </w:tcPr>
          <w:p w14:paraId="4BE9BD4C" w14:textId="464B61CB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674C42E5" w14:textId="77777777" w:rsidTr="001F2AF4">
        <w:tc>
          <w:tcPr>
            <w:tcW w:w="1446" w:type="dxa"/>
          </w:tcPr>
          <w:p w14:paraId="4C7C10BA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E9A8477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18D89B5B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48CCA888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E6A4544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7DF03610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03570777" w14:textId="77777777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3CC61940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10" w:type="dxa"/>
          </w:tcPr>
          <w:p w14:paraId="16C38EDC" w14:textId="4520E51D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110DC8" w:rsidRPr="00B3633E" w14:paraId="3D393120" w14:textId="77777777" w:rsidTr="001F2AF4">
        <w:tc>
          <w:tcPr>
            <w:tcW w:w="1446" w:type="dxa"/>
            <w:hideMark/>
          </w:tcPr>
          <w:p w14:paraId="73AF3523" w14:textId="5F98741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SYNGR2</w:t>
            </w:r>
          </w:p>
        </w:tc>
        <w:tc>
          <w:tcPr>
            <w:tcW w:w="1332" w:type="dxa"/>
          </w:tcPr>
          <w:p w14:paraId="239679C6" w14:textId="71A0308E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71" w:history="1">
              <w:r w:rsidR="00110DC8" w:rsidRPr="00EC1364">
                <w:rPr>
                  <w:rStyle w:val="Hyperlink"/>
                  <w:rFonts w:ascii="Arial" w:hAnsi="Arial" w:cs="Arial"/>
                </w:rPr>
                <w:t>L17Q</w:t>
              </w:r>
            </w:hyperlink>
          </w:p>
        </w:tc>
        <w:tc>
          <w:tcPr>
            <w:tcW w:w="1247" w:type="dxa"/>
            <w:hideMark/>
          </w:tcPr>
          <w:p w14:paraId="5ECA76B9" w14:textId="288D00F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18397039" w14:textId="1EBCE7B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hideMark/>
          </w:tcPr>
          <w:p w14:paraId="6E930C74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1A519E80" w14:textId="125015C1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483A5EC1" w14:textId="2BEEB27C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0251EC2E" w14:textId="0CA899F0" w:rsidR="00110DC8" w:rsidRPr="00EC1364" w:rsidRDefault="00110DC8" w:rsidP="00110DC8">
            <w:pPr>
              <w:rPr>
                <w:rFonts w:ascii="Arial" w:hAnsi="Arial" w:cs="Arial"/>
                <w:color w:val="000000"/>
              </w:rPr>
            </w:pPr>
            <w:r w:rsidRPr="00EC1364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10" w:type="dxa"/>
            <w:hideMark/>
          </w:tcPr>
          <w:p w14:paraId="1BDE60ED" w14:textId="57D5E4EE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76B2442C" w14:textId="77777777" w:rsidTr="001F2AF4">
        <w:tc>
          <w:tcPr>
            <w:tcW w:w="1446" w:type="dxa"/>
          </w:tcPr>
          <w:p w14:paraId="561E7EFA" w14:textId="1C7E092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AFA1B4D" w14:textId="2A81ED52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72" w:history="1">
              <w:r w:rsidR="00110DC8" w:rsidRPr="00EC1364">
                <w:rPr>
                  <w:rStyle w:val="Hyperlink"/>
                  <w:rFonts w:ascii="Arial" w:hAnsi="Arial" w:cs="Arial"/>
                </w:rPr>
                <w:t>L165Q</w:t>
              </w:r>
            </w:hyperlink>
          </w:p>
        </w:tc>
        <w:tc>
          <w:tcPr>
            <w:tcW w:w="1247" w:type="dxa"/>
            <w:hideMark/>
          </w:tcPr>
          <w:p w14:paraId="17F65B0D" w14:textId="446A38E1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610FC1C9" w14:textId="49E8804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TM4</w:t>
            </w:r>
          </w:p>
        </w:tc>
        <w:tc>
          <w:tcPr>
            <w:tcW w:w="1332" w:type="dxa"/>
            <w:hideMark/>
          </w:tcPr>
          <w:p w14:paraId="348A2179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232F68D" w14:textId="511E3F7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68293FA9" w14:textId="20F3457E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117C1854" w14:textId="4878CAFF" w:rsidR="00110DC8" w:rsidRPr="00EC1364" w:rsidRDefault="00110DC8" w:rsidP="00110DC8">
            <w:pPr>
              <w:rPr>
                <w:rFonts w:ascii="Arial" w:hAnsi="Arial" w:cs="Arial"/>
                <w:color w:val="000000"/>
              </w:rPr>
            </w:pPr>
            <w:r w:rsidRPr="00EC1364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10" w:type="dxa"/>
            <w:hideMark/>
          </w:tcPr>
          <w:p w14:paraId="60BE1180" w14:textId="2D5A7F36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B21DAA5" w14:textId="77777777" w:rsidTr="001F2AF4">
        <w:tc>
          <w:tcPr>
            <w:tcW w:w="1446" w:type="dxa"/>
          </w:tcPr>
          <w:p w14:paraId="2FEE42AC" w14:textId="2A320C8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2808F88" w14:textId="6F8ACEF0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73" w:history="1">
              <w:r w:rsidR="00110DC8" w:rsidRPr="00EC1364">
                <w:rPr>
                  <w:rStyle w:val="Hyperlink"/>
                  <w:rFonts w:ascii="Arial" w:hAnsi="Arial" w:cs="Arial"/>
                </w:rPr>
                <w:t>I43T</w:t>
              </w:r>
            </w:hyperlink>
          </w:p>
        </w:tc>
        <w:tc>
          <w:tcPr>
            <w:tcW w:w="1247" w:type="dxa"/>
            <w:hideMark/>
          </w:tcPr>
          <w:p w14:paraId="790F4672" w14:textId="75B85DE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hideMark/>
          </w:tcPr>
          <w:p w14:paraId="5A0E6EC9" w14:textId="5712965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TM1</w:t>
            </w:r>
          </w:p>
        </w:tc>
        <w:tc>
          <w:tcPr>
            <w:tcW w:w="1332" w:type="dxa"/>
            <w:hideMark/>
          </w:tcPr>
          <w:p w14:paraId="76BCFA18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4AD36C32" w14:textId="4242936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2BEA8F36" w14:textId="77777777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  <w:hideMark/>
          </w:tcPr>
          <w:p w14:paraId="6084C44F" w14:textId="535B71DF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hideMark/>
          </w:tcPr>
          <w:p w14:paraId="606C05A8" w14:textId="3A679D24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73D9FFEE" w14:textId="77777777" w:rsidTr="001F2AF4">
        <w:tc>
          <w:tcPr>
            <w:tcW w:w="1446" w:type="dxa"/>
          </w:tcPr>
          <w:p w14:paraId="4CCDB2E6" w14:textId="5D16DFC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0A54FBEC" w14:textId="4249374A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74" w:history="1">
              <w:r w:rsidR="00110DC8" w:rsidRPr="00EC1364">
                <w:rPr>
                  <w:rStyle w:val="Hyperlink"/>
                  <w:rFonts w:ascii="Arial" w:hAnsi="Arial" w:cs="Arial"/>
                </w:rPr>
                <w:t>I74T</w:t>
              </w:r>
            </w:hyperlink>
          </w:p>
        </w:tc>
        <w:tc>
          <w:tcPr>
            <w:tcW w:w="1247" w:type="dxa"/>
            <w:hideMark/>
          </w:tcPr>
          <w:p w14:paraId="79514274" w14:textId="3CF752BE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hideMark/>
          </w:tcPr>
          <w:p w14:paraId="3D6F6569" w14:textId="6A5141BB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TM2</w:t>
            </w:r>
          </w:p>
        </w:tc>
        <w:tc>
          <w:tcPr>
            <w:tcW w:w="1332" w:type="dxa"/>
            <w:hideMark/>
          </w:tcPr>
          <w:p w14:paraId="75923DFD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066112BE" w14:textId="5FA9822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5518B201" w14:textId="196BF941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  <w:hideMark/>
          </w:tcPr>
          <w:p w14:paraId="2F71A5EF" w14:textId="5875217A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  <w:hideMark/>
          </w:tcPr>
          <w:p w14:paraId="35F785EF" w14:textId="24058B82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10A998B7" w14:textId="77777777" w:rsidTr="001F2AF4">
        <w:tc>
          <w:tcPr>
            <w:tcW w:w="1446" w:type="dxa"/>
          </w:tcPr>
          <w:p w14:paraId="0D3C5310" w14:textId="5193EA3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5E4B3B31" w14:textId="19D1EBF3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75" w:history="1">
              <w:r w:rsidR="00110DC8" w:rsidRPr="00EC1364">
                <w:rPr>
                  <w:rStyle w:val="Hyperlink"/>
                  <w:rFonts w:ascii="Arial" w:hAnsi="Arial" w:cs="Arial"/>
                </w:rPr>
                <w:t>I95T</w:t>
              </w:r>
            </w:hyperlink>
          </w:p>
        </w:tc>
        <w:tc>
          <w:tcPr>
            <w:tcW w:w="1247" w:type="dxa"/>
            <w:hideMark/>
          </w:tcPr>
          <w:p w14:paraId="072AB15A" w14:textId="772E052F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  <w:hideMark/>
          </w:tcPr>
          <w:p w14:paraId="0BE2886A" w14:textId="1749D39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ICL1</w:t>
            </w:r>
          </w:p>
        </w:tc>
        <w:tc>
          <w:tcPr>
            <w:tcW w:w="1332" w:type="dxa"/>
            <w:hideMark/>
          </w:tcPr>
          <w:p w14:paraId="0C97FF43" w14:textId="02319C3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  <w:hideMark/>
          </w:tcPr>
          <w:p w14:paraId="3E285C05" w14:textId="7B81FEC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2D5F0BE0" w14:textId="3A25D733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  <w:hideMark/>
          </w:tcPr>
          <w:p w14:paraId="325764F8" w14:textId="1F2CF44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Likely pathogenic</w:t>
            </w:r>
          </w:p>
        </w:tc>
        <w:tc>
          <w:tcPr>
            <w:tcW w:w="2410" w:type="dxa"/>
            <w:hideMark/>
          </w:tcPr>
          <w:p w14:paraId="5DC95AB4" w14:textId="56CFE892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63703636" w14:textId="77777777" w:rsidTr="001F2AF4">
        <w:tc>
          <w:tcPr>
            <w:tcW w:w="1446" w:type="dxa"/>
          </w:tcPr>
          <w:p w14:paraId="285B3E3D" w14:textId="328D071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F6F6A73" w14:textId="3239F416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76" w:history="1">
              <w:r w:rsidR="00110DC8" w:rsidRPr="00EC1364">
                <w:rPr>
                  <w:rStyle w:val="Hyperlink"/>
                  <w:rFonts w:ascii="Arial" w:hAnsi="Arial" w:cs="Arial"/>
                </w:rPr>
                <w:t>F84Y</w:t>
              </w:r>
            </w:hyperlink>
          </w:p>
        </w:tc>
        <w:tc>
          <w:tcPr>
            <w:tcW w:w="1247" w:type="dxa"/>
          </w:tcPr>
          <w:p w14:paraId="005391C7" w14:textId="78E031A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</w:tcPr>
          <w:p w14:paraId="210C2429" w14:textId="2C0489D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TM2</w:t>
            </w:r>
          </w:p>
        </w:tc>
        <w:tc>
          <w:tcPr>
            <w:tcW w:w="1332" w:type="dxa"/>
          </w:tcPr>
          <w:p w14:paraId="69D3FA75" w14:textId="00AD60F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043C4043" w14:textId="4518040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1679F115" w14:textId="58BDA44E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4</w:t>
            </w:r>
          </w:p>
        </w:tc>
        <w:tc>
          <w:tcPr>
            <w:tcW w:w="2098" w:type="dxa"/>
          </w:tcPr>
          <w:p w14:paraId="5F226295" w14:textId="238559C1" w:rsidR="00110DC8" w:rsidRPr="00EC1364" w:rsidRDefault="00110DC8" w:rsidP="00110DC8">
            <w:pPr>
              <w:rPr>
                <w:rFonts w:ascii="Arial" w:hAnsi="Arial" w:cs="Arial"/>
                <w:color w:val="000000"/>
              </w:rPr>
            </w:pPr>
            <w:r w:rsidRPr="00EC1364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10" w:type="dxa"/>
          </w:tcPr>
          <w:p w14:paraId="452CD18F" w14:textId="011A18E9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41120560" w14:textId="77777777" w:rsidTr="001F2AF4">
        <w:tc>
          <w:tcPr>
            <w:tcW w:w="1446" w:type="dxa"/>
          </w:tcPr>
          <w:p w14:paraId="5554587B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FD342C6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06B5627A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778F8CCD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919944D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455B2351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5466AFFE" w14:textId="77777777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027A8DC0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10" w:type="dxa"/>
          </w:tcPr>
          <w:p w14:paraId="329CB67F" w14:textId="7C2C28A9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110DC8" w:rsidRPr="00B3633E" w14:paraId="5C7C9482" w14:textId="77777777" w:rsidTr="001F2AF4">
        <w:tc>
          <w:tcPr>
            <w:tcW w:w="1446" w:type="dxa"/>
            <w:hideMark/>
          </w:tcPr>
          <w:p w14:paraId="6B64F92E" w14:textId="2FBA02F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SYNGR3</w:t>
            </w:r>
          </w:p>
        </w:tc>
        <w:tc>
          <w:tcPr>
            <w:tcW w:w="1332" w:type="dxa"/>
            <w:hideMark/>
          </w:tcPr>
          <w:p w14:paraId="1BB85A97" w14:textId="0DE0D1FF" w:rsidR="00110DC8" w:rsidRPr="00EC1364" w:rsidRDefault="00000000" w:rsidP="00110DC8">
            <w:pPr>
              <w:rPr>
                <w:rFonts w:ascii="Arial" w:hAnsi="Arial" w:cs="Arial"/>
                <w:color w:val="000000" w:themeColor="text1"/>
              </w:rPr>
            </w:pPr>
            <w:hyperlink r:id="rId77" w:history="1">
              <w:r w:rsidR="00110DC8" w:rsidRPr="00EC1364">
                <w:rPr>
                  <w:rStyle w:val="Hyperlink"/>
                  <w:rFonts w:ascii="Arial" w:hAnsi="Arial" w:cs="Arial"/>
                </w:rPr>
                <w:t>L217Q</w:t>
              </w:r>
            </w:hyperlink>
          </w:p>
        </w:tc>
        <w:tc>
          <w:tcPr>
            <w:tcW w:w="1247" w:type="dxa"/>
            <w:hideMark/>
          </w:tcPr>
          <w:p w14:paraId="0A781685" w14:textId="3A14D7F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  <w:hideMark/>
          </w:tcPr>
          <w:p w14:paraId="3C04A09E" w14:textId="2DA464E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  <w:hideMark/>
          </w:tcPr>
          <w:p w14:paraId="18929F00" w14:textId="4330B7FE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 xml:space="preserve">Loop </w:t>
            </w:r>
          </w:p>
        </w:tc>
        <w:tc>
          <w:tcPr>
            <w:tcW w:w="1814" w:type="dxa"/>
            <w:hideMark/>
          </w:tcPr>
          <w:p w14:paraId="4BEA6F0F" w14:textId="7E00CB1C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7BB364CB" w14:textId="76DD4646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2C2EB17D" w14:textId="677FF148" w:rsidR="00110DC8" w:rsidRPr="00EC1364" w:rsidRDefault="00110DC8" w:rsidP="00110DC8">
            <w:pPr>
              <w:rPr>
                <w:rFonts w:ascii="Arial" w:hAnsi="Arial" w:cs="Arial"/>
                <w:color w:val="000000"/>
              </w:rPr>
            </w:pPr>
            <w:r w:rsidRPr="00EC1364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10" w:type="dxa"/>
            <w:hideMark/>
          </w:tcPr>
          <w:p w14:paraId="165BD810" w14:textId="63063912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455C32E6" w14:textId="77777777" w:rsidTr="001F2AF4">
        <w:tc>
          <w:tcPr>
            <w:tcW w:w="1446" w:type="dxa"/>
          </w:tcPr>
          <w:p w14:paraId="6AE0DD06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F8C2DF5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4FCBF6BB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5EC53EE5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1332" w:type="dxa"/>
          </w:tcPr>
          <w:p w14:paraId="500AC4A9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48276FB2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2BF4D383" w14:textId="77777777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6A6305E1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73E578E7" w14:textId="151FB33F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110DC8" w:rsidRPr="00B3633E" w14:paraId="55294BF5" w14:textId="77777777" w:rsidTr="001F2AF4">
        <w:tc>
          <w:tcPr>
            <w:tcW w:w="1446" w:type="dxa"/>
          </w:tcPr>
          <w:p w14:paraId="741D8FB7" w14:textId="0E0FE89E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SYNGR4</w:t>
            </w:r>
          </w:p>
        </w:tc>
        <w:tc>
          <w:tcPr>
            <w:tcW w:w="1332" w:type="dxa"/>
          </w:tcPr>
          <w:p w14:paraId="2D1F6035" w14:textId="748117E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78" w:history="1">
              <w:r w:rsidR="00110DC8" w:rsidRPr="00EC1364">
                <w:rPr>
                  <w:rStyle w:val="Hyperlink"/>
                  <w:rFonts w:ascii="Arial" w:hAnsi="Arial" w:cs="Arial"/>
                </w:rPr>
                <w:t>I3T</w:t>
              </w:r>
            </w:hyperlink>
          </w:p>
        </w:tc>
        <w:tc>
          <w:tcPr>
            <w:tcW w:w="1247" w:type="dxa"/>
          </w:tcPr>
          <w:p w14:paraId="27BAAD58" w14:textId="3B89C4D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3F98C583" w14:textId="56E1D487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Intracellular</w:t>
            </w:r>
          </w:p>
        </w:tc>
        <w:tc>
          <w:tcPr>
            <w:tcW w:w="1332" w:type="dxa"/>
          </w:tcPr>
          <w:p w14:paraId="62DE0370" w14:textId="7B2DCCD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7A36B926" w14:textId="59DEF50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</w:tcPr>
          <w:p w14:paraId="2069E25D" w14:textId="347EBB4E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2098" w:type="dxa"/>
          </w:tcPr>
          <w:p w14:paraId="191DD17F" w14:textId="7CA734F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27FAA218" w14:textId="0709BCA8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58804477" w14:textId="77777777" w:rsidTr="001F2AF4">
        <w:tc>
          <w:tcPr>
            <w:tcW w:w="1446" w:type="dxa"/>
          </w:tcPr>
          <w:p w14:paraId="2939533D" w14:textId="3F1802C6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73B16D7" w14:textId="2693BC94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79" w:history="1">
              <w:r w:rsidR="00110DC8" w:rsidRPr="00EC1364">
                <w:rPr>
                  <w:rStyle w:val="Hyperlink"/>
                  <w:rFonts w:ascii="Arial" w:hAnsi="Arial" w:cs="Arial"/>
                </w:rPr>
                <w:t>I25T</w:t>
              </w:r>
            </w:hyperlink>
          </w:p>
        </w:tc>
        <w:tc>
          <w:tcPr>
            <w:tcW w:w="1247" w:type="dxa"/>
          </w:tcPr>
          <w:p w14:paraId="50E7FB1D" w14:textId="2F50A9F2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6E996C89" w14:textId="7ADB5E20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TM1</w:t>
            </w:r>
          </w:p>
        </w:tc>
        <w:tc>
          <w:tcPr>
            <w:tcW w:w="1332" w:type="dxa"/>
          </w:tcPr>
          <w:p w14:paraId="0EE5BE48" w14:textId="3D5A6DF4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1EC18309" w14:textId="1E2A7DD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00CCB090" w14:textId="64098505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479E31F2" w14:textId="641A8DE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1AEEDC25" w14:textId="12948D54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33FF9723" w14:textId="77777777" w:rsidTr="001F2AF4">
        <w:tc>
          <w:tcPr>
            <w:tcW w:w="1446" w:type="dxa"/>
          </w:tcPr>
          <w:p w14:paraId="455A8861" w14:textId="172F35A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3D2EC695" w14:textId="0FB2BC10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80" w:history="1">
              <w:r w:rsidR="00110DC8" w:rsidRPr="00EC1364">
                <w:rPr>
                  <w:rStyle w:val="Hyperlink"/>
                  <w:rFonts w:ascii="Arial" w:hAnsi="Arial" w:cs="Arial"/>
                </w:rPr>
                <w:t>I93T</w:t>
              </w:r>
            </w:hyperlink>
          </w:p>
        </w:tc>
        <w:tc>
          <w:tcPr>
            <w:tcW w:w="1247" w:type="dxa"/>
          </w:tcPr>
          <w:p w14:paraId="468517B2" w14:textId="449473D8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7AEAF222" w14:textId="5A18683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ICL1</w:t>
            </w:r>
          </w:p>
        </w:tc>
        <w:tc>
          <w:tcPr>
            <w:tcW w:w="1332" w:type="dxa"/>
          </w:tcPr>
          <w:p w14:paraId="225806D4" w14:textId="0731DCC2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260AABE3" w14:textId="231F21E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0270F823" w14:textId="4165C17B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</w:tcPr>
          <w:p w14:paraId="42EC13EE" w14:textId="11F7CA8A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75C57AA9" w14:textId="293AB44A" w:rsidR="00110DC8" w:rsidRPr="00EC1364" w:rsidRDefault="00110DC8" w:rsidP="00110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202269B6" w14:textId="77777777" w:rsidTr="001F2AF4">
        <w:tc>
          <w:tcPr>
            <w:tcW w:w="1446" w:type="dxa"/>
          </w:tcPr>
          <w:p w14:paraId="24574A09" w14:textId="092A2BB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3BFF963" w14:textId="320E1B9A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81" w:history="1">
              <w:r w:rsidR="00110DC8" w:rsidRPr="00EC1364">
                <w:rPr>
                  <w:rStyle w:val="Hyperlink"/>
                  <w:rFonts w:ascii="Arial" w:hAnsi="Arial" w:cs="Arial"/>
                </w:rPr>
                <w:t>I154T</w:t>
              </w:r>
            </w:hyperlink>
          </w:p>
        </w:tc>
        <w:tc>
          <w:tcPr>
            <w:tcW w:w="1247" w:type="dxa"/>
          </w:tcPr>
          <w:p w14:paraId="36CF14B2" w14:textId="0E2CF18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U-&gt;C</w:t>
            </w:r>
          </w:p>
        </w:tc>
        <w:tc>
          <w:tcPr>
            <w:tcW w:w="1474" w:type="dxa"/>
          </w:tcPr>
          <w:p w14:paraId="4159C050" w14:textId="20D097B1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TM4</w:t>
            </w:r>
          </w:p>
        </w:tc>
        <w:tc>
          <w:tcPr>
            <w:tcW w:w="1332" w:type="dxa"/>
          </w:tcPr>
          <w:p w14:paraId="2B339A20" w14:textId="56E1DA65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75AC8807" w14:textId="7C64C75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76EB5C8A" w14:textId="77BC576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</w:tcPr>
          <w:p w14:paraId="3E4A1ED5" w14:textId="2F034AB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3C8D9F3B" w14:textId="4C233E65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414AF4E3" w14:textId="77777777" w:rsidTr="001F2AF4">
        <w:tc>
          <w:tcPr>
            <w:tcW w:w="1446" w:type="dxa"/>
          </w:tcPr>
          <w:p w14:paraId="3B6B67AF" w14:textId="31DB3850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27569BC" w14:textId="1B8BB178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82" w:history="1">
              <w:r w:rsidR="00110DC8" w:rsidRPr="00EC1364">
                <w:rPr>
                  <w:rStyle w:val="Hyperlink"/>
                  <w:rFonts w:ascii="Arial" w:hAnsi="Arial" w:cs="Arial"/>
                </w:rPr>
                <w:t>F107Y</w:t>
              </w:r>
            </w:hyperlink>
          </w:p>
        </w:tc>
        <w:tc>
          <w:tcPr>
            <w:tcW w:w="1247" w:type="dxa"/>
          </w:tcPr>
          <w:p w14:paraId="0D661DE1" w14:textId="4BDED3AD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</w:tcPr>
          <w:p w14:paraId="2194E648" w14:textId="1858837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TM3</w:t>
            </w:r>
          </w:p>
        </w:tc>
        <w:tc>
          <w:tcPr>
            <w:tcW w:w="1332" w:type="dxa"/>
          </w:tcPr>
          <w:p w14:paraId="68530BB4" w14:textId="31842BE9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54F4F765" w14:textId="0F1CA3D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54C3B2F5" w14:textId="0F732FAB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</w:tcPr>
          <w:p w14:paraId="72B555F7" w14:textId="60E22DB3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31AFD353" w14:textId="7F1D756A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7DC28A17" w14:textId="77777777" w:rsidTr="001F2AF4">
        <w:tc>
          <w:tcPr>
            <w:tcW w:w="1446" w:type="dxa"/>
          </w:tcPr>
          <w:p w14:paraId="316EFE56" w14:textId="420C1713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A1FEC4E" w14:textId="06FFFDEE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83" w:history="1">
              <w:r w:rsidR="00110DC8" w:rsidRPr="00EC1364">
                <w:rPr>
                  <w:rStyle w:val="Hyperlink"/>
                  <w:rFonts w:ascii="Arial" w:hAnsi="Arial" w:cs="Arial"/>
                </w:rPr>
                <w:t>F151Y</w:t>
              </w:r>
            </w:hyperlink>
          </w:p>
        </w:tc>
        <w:tc>
          <w:tcPr>
            <w:tcW w:w="1247" w:type="dxa"/>
          </w:tcPr>
          <w:p w14:paraId="05B9359F" w14:textId="3E6B6A3E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</w:tcPr>
          <w:p w14:paraId="2D4ABA9A" w14:textId="54E7D5D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TM4</w:t>
            </w:r>
          </w:p>
        </w:tc>
        <w:tc>
          <w:tcPr>
            <w:tcW w:w="1332" w:type="dxa"/>
          </w:tcPr>
          <w:p w14:paraId="26E5755F" w14:textId="36954D9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4BD485AB" w14:textId="58C734E4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 (S</w:t>
            </w:r>
            <w:r w:rsidR="00B3633E" w:rsidRPr="00EC1364">
              <w:rPr>
                <w:rFonts w:ascii="Arial" w:hAnsi="Arial" w:cs="Arial"/>
                <w:vertAlign w:val="superscript"/>
              </w:rPr>
              <w:t>9</w:t>
            </w:r>
            <w:r w:rsidRPr="00EC1364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3318C7E4" w14:textId="50F86DA4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</w:tcPr>
          <w:p w14:paraId="58B93657" w14:textId="00F88D42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54669081" w14:textId="282E63B6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7931D80E" w14:textId="77777777" w:rsidTr="001F2AF4">
        <w:tc>
          <w:tcPr>
            <w:tcW w:w="1446" w:type="dxa"/>
          </w:tcPr>
          <w:p w14:paraId="405747E0" w14:textId="64DE0EB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F6D3ED4" w14:textId="40C52CA5" w:rsidR="00110DC8" w:rsidRPr="00EC1364" w:rsidRDefault="00000000" w:rsidP="00110DC8">
            <w:pPr>
              <w:rPr>
                <w:rFonts w:ascii="Arial" w:hAnsi="Arial" w:cs="Arial"/>
              </w:rPr>
            </w:pPr>
            <w:hyperlink r:id="rId84" w:history="1">
              <w:r w:rsidR="00110DC8" w:rsidRPr="00EC1364">
                <w:rPr>
                  <w:rStyle w:val="Hyperlink"/>
                  <w:rFonts w:ascii="Arial" w:hAnsi="Arial" w:cs="Arial"/>
                </w:rPr>
                <w:t>F159Y</w:t>
              </w:r>
            </w:hyperlink>
          </w:p>
        </w:tc>
        <w:tc>
          <w:tcPr>
            <w:tcW w:w="1247" w:type="dxa"/>
          </w:tcPr>
          <w:p w14:paraId="4D103EC8" w14:textId="39D7908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U-&gt;A</w:t>
            </w:r>
          </w:p>
        </w:tc>
        <w:tc>
          <w:tcPr>
            <w:tcW w:w="1474" w:type="dxa"/>
          </w:tcPr>
          <w:p w14:paraId="03454A90" w14:textId="171E78AF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TM4</w:t>
            </w:r>
          </w:p>
        </w:tc>
        <w:tc>
          <w:tcPr>
            <w:tcW w:w="1332" w:type="dxa"/>
          </w:tcPr>
          <w:p w14:paraId="144A29DE" w14:textId="18CF037C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7C34DBED" w14:textId="45C252D6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12E5FF5F" w14:textId="65930118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1</w:t>
            </w:r>
          </w:p>
        </w:tc>
        <w:tc>
          <w:tcPr>
            <w:tcW w:w="2098" w:type="dxa"/>
          </w:tcPr>
          <w:p w14:paraId="1C82A51F" w14:textId="419573FB" w:rsidR="00110DC8" w:rsidRPr="00EC1364" w:rsidRDefault="00110DC8" w:rsidP="00110DC8">
            <w:pPr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</w:rPr>
              <w:t>Likely benign</w:t>
            </w:r>
          </w:p>
        </w:tc>
        <w:tc>
          <w:tcPr>
            <w:tcW w:w="2410" w:type="dxa"/>
          </w:tcPr>
          <w:p w14:paraId="5B056649" w14:textId="16B40EDE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  <w:r w:rsidRPr="00EC1364"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110DC8" w:rsidRPr="00B3633E" w14:paraId="7539A61D" w14:textId="77777777" w:rsidTr="001F2AF4">
        <w:tc>
          <w:tcPr>
            <w:tcW w:w="1446" w:type="dxa"/>
          </w:tcPr>
          <w:p w14:paraId="039348C1" w14:textId="77777777" w:rsidR="00110DC8" w:rsidRPr="00EC1364" w:rsidRDefault="00110DC8" w:rsidP="00110DC8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45ABEBF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68548CC9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1474" w:type="dxa"/>
          </w:tcPr>
          <w:p w14:paraId="0EA9EE56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1332" w:type="dxa"/>
          </w:tcPr>
          <w:p w14:paraId="282921A0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14:paraId="4CFBBC6F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7078C8D6" w14:textId="77777777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8" w:type="dxa"/>
          </w:tcPr>
          <w:p w14:paraId="64BDA3C4" w14:textId="77777777" w:rsidR="00110DC8" w:rsidRPr="00EC1364" w:rsidRDefault="00110DC8" w:rsidP="00110DC8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A4070F1" w14:textId="23DCC3DF" w:rsidR="00110DC8" w:rsidRPr="00EC1364" w:rsidRDefault="00110DC8" w:rsidP="00110DC8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D197A7E" w14:textId="77777777" w:rsidR="00D724CE" w:rsidRPr="00B3633E" w:rsidRDefault="00D724CE" w:rsidP="00D724CE">
      <w:pPr>
        <w:shd w:val="clear" w:color="auto" w:fill="FFFFFF" w:themeFill="background1"/>
        <w:rPr>
          <w:rStyle w:val="Hyperlink"/>
          <w:rFonts w:ascii="Arial" w:hAnsi="Arial" w:cs="Arial"/>
          <w:color w:val="205493"/>
          <w:sz w:val="22"/>
          <w:szCs w:val="22"/>
        </w:rPr>
      </w:pPr>
    </w:p>
    <w:p w14:paraId="557D24EA" w14:textId="4CB9719F" w:rsidR="00D724CE" w:rsidRPr="00B3633E" w:rsidRDefault="00D724CE" w:rsidP="00D724CE">
      <w:pPr>
        <w:shd w:val="clear" w:color="auto" w:fill="FFFFFF" w:themeFill="background1"/>
      </w:pPr>
      <w:r w:rsidRPr="00B3633E">
        <w:rPr>
          <w:rFonts w:ascii="Arial" w:hAnsi="Arial" w:cs="Arial"/>
          <w:sz w:val="22"/>
          <w:szCs w:val="22"/>
          <w:vertAlign w:val="superscript"/>
        </w:rPr>
        <w:t>1</w:t>
      </w:r>
      <w:r w:rsidRPr="00B3633E">
        <w:rPr>
          <w:rFonts w:ascii="Arial" w:hAnsi="Arial" w:cs="Arial"/>
          <w:sz w:val="22"/>
          <w:szCs w:val="22"/>
        </w:rPr>
        <w:t xml:space="preserve">Protein consequence of the </w:t>
      </w:r>
      <w:r w:rsidR="002822B7">
        <w:rPr>
          <w:rFonts w:ascii="Arial" w:hAnsi="Arial" w:cs="Arial"/>
          <w:sz w:val="22"/>
          <w:szCs w:val="22"/>
        </w:rPr>
        <w:t>variant</w:t>
      </w:r>
      <w:r w:rsidRPr="00B3633E">
        <w:rPr>
          <w:rFonts w:ascii="Arial" w:hAnsi="Arial" w:cs="Arial"/>
          <w:sz w:val="22"/>
          <w:szCs w:val="22"/>
        </w:rPr>
        <w:t xml:space="preserve"> according to HGVS numbering.</w:t>
      </w:r>
    </w:p>
    <w:p w14:paraId="3CFE09A3" w14:textId="4C09AD0F" w:rsidR="00D724CE" w:rsidRPr="00B3633E" w:rsidRDefault="00D724CE" w:rsidP="00D724CE">
      <w:pPr>
        <w:shd w:val="clear" w:color="auto" w:fill="FFFFFF" w:themeFill="background1"/>
        <w:rPr>
          <w:rFonts w:ascii="Arial" w:hAnsi="Arial" w:cs="Arial"/>
          <w:sz w:val="22"/>
          <w:szCs w:val="22"/>
          <w:vertAlign w:val="superscript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2</w:t>
      </w:r>
      <w:r w:rsidRPr="00B3633E">
        <w:rPr>
          <w:rFonts w:ascii="Arial" w:hAnsi="Arial" w:cs="Arial"/>
          <w:sz w:val="22"/>
          <w:szCs w:val="22"/>
        </w:rPr>
        <w:t xml:space="preserve">The second base of the residue codon for the corresponding </w:t>
      </w:r>
      <w:r w:rsidR="002822B7">
        <w:rPr>
          <w:rFonts w:ascii="Arial" w:hAnsi="Arial" w:cs="Arial"/>
          <w:sz w:val="22"/>
          <w:szCs w:val="22"/>
        </w:rPr>
        <w:t>variant</w:t>
      </w:r>
      <w:r w:rsidRPr="00B3633E">
        <w:rPr>
          <w:rFonts w:ascii="Arial" w:hAnsi="Arial" w:cs="Arial"/>
          <w:sz w:val="22"/>
          <w:szCs w:val="22"/>
        </w:rPr>
        <w:t>.</w:t>
      </w:r>
    </w:p>
    <w:p w14:paraId="78C489E1" w14:textId="46E59FFE" w:rsidR="00D724CE" w:rsidRPr="00B3633E" w:rsidRDefault="00D724CE" w:rsidP="00D724CE">
      <w:p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3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Topological localizations of the </w:t>
      </w:r>
      <w:r w:rsidR="002822B7">
        <w:rPr>
          <w:rFonts w:ascii="Arial" w:hAnsi="Arial" w:cs="Arial"/>
          <w:color w:val="000000" w:themeColor="text1"/>
          <w:sz w:val="22"/>
          <w:szCs w:val="22"/>
        </w:rPr>
        <w:t>variants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 according to molecular architecture (TM =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T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>rans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m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embrane, ECL =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E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>xtra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c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ellular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l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oop, ICL =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I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>ntra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c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ellular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l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oop). The topological information of the mature protein obtained from </w:t>
      </w:r>
      <w:proofErr w:type="spellStart"/>
      <w:r w:rsidRPr="00B3633E">
        <w:rPr>
          <w:rFonts w:ascii="Arial" w:hAnsi="Arial" w:cs="Arial"/>
          <w:color w:val="000000" w:themeColor="text1"/>
          <w:sz w:val="22"/>
          <w:szCs w:val="22"/>
        </w:rPr>
        <w:t>Uniprot</w:t>
      </w:r>
      <w:proofErr w:type="spellEnd"/>
      <w:r w:rsidRPr="00B3633E">
        <w:rPr>
          <w:rFonts w:ascii="Arial" w:hAnsi="Arial" w:cs="Arial"/>
          <w:sz w:val="22"/>
          <w:szCs w:val="22"/>
        </w:rPr>
        <w:t>.</w:t>
      </w:r>
    </w:p>
    <w:p w14:paraId="26EA6A83" w14:textId="755EE53A" w:rsidR="00D724CE" w:rsidRPr="00B3633E" w:rsidRDefault="00D724CE" w:rsidP="00D724CE">
      <w:pPr>
        <w:shd w:val="clear" w:color="auto" w:fill="FFFFFF" w:themeFill="background1"/>
        <w:rPr>
          <w:rFonts w:ascii="Arial" w:hAnsi="Arial" w:cs="Arial"/>
          <w:sz w:val="22"/>
          <w:szCs w:val="22"/>
          <w:vertAlign w:val="superscript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4</w:t>
      </w:r>
      <w:r w:rsidRPr="00B3633E">
        <w:rPr>
          <w:rFonts w:ascii="Arial" w:hAnsi="Arial" w:cs="Arial"/>
          <w:sz w:val="22"/>
          <w:szCs w:val="22"/>
        </w:rPr>
        <w:t>Secondary structure of the corresponding residue, calculated</w:t>
      </w:r>
      <w:r w:rsidR="00B3633E" w:rsidRPr="00B3633E">
        <w:rPr>
          <w:rFonts w:ascii="Arial" w:hAnsi="Arial" w:cs="Arial"/>
          <w:sz w:val="22"/>
          <w:szCs w:val="22"/>
        </w:rPr>
        <w:t xml:space="preserve"> according to </w:t>
      </w:r>
      <w:r w:rsidR="00B3633E" w:rsidRPr="00973ED6">
        <w:rPr>
          <w:rFonts w:ascii="Arial" w:hAnsi="Arial" w:cs="Arial"/>
          <w:sz w:val="22"/>
          <w:szCs w:val="22"/>
          <w:u w:val="single"/>
        </w:rPr>
        <w:t>D</w:t>
      </w:r>
      <w:r w:rsidR="00B3633E" w:rsidRPr="00B3633E">
        <w:rPr>
          <w:rFonts w:ascii="Arial" w:hAnsi="Arial" w:cs="Arial"/>
          <w:sz w:val="22"/>
          <w:szCs w:val="22"/>
        </w:rPr>
        <w:t xml:space="preserve">efine </w:t>
      </w:r>
      <w:r w:rsidR="00B3633E" w:rsidRPr="00973ED6">
        <w:rPr>
          <w:rFonts w:ascii="Arial" w:hAnsi="Arial" w:cs="Arial"/>
          <w:sz w:val="22"/>
          <w:szCs w:val="22"/>
          <w:u w:val="single"/>
        </w:rPr>
        <w:t>S</w:t>
      </w:r>
      <w:r w:rsidR="00B3633E" w:rsidRPr="00B3633E">
        <w:rPr>
          <w:rFonts w:ascii="Arial" w:hAnsi="Arial" w:cs="Arial"/>
          <w:sz w:val="22"/>
          <w:szCs w:val="22"/>
        </w:rPr>
        <w:t xml:space="preserve">econdary </w:t>
      </w:r>
      <w:r w:rsidR="00B3633E" w:rsidRPr="00973ED6">
        <w:rPr>
          <w:rFonts w:ascii="Arial" w:hAnsi="Arial" w:cs="Arial"/>
          <w:sz w:val="22"/>
          <w:szCs w:val="22"/>
          <w:u w:val="single"/>
        </w:rPr>
        <w:t>S</w:t>
      </w:r>
      <w:r w:rsidR="00B3633E" w:rsidRPr="00B3633E">
        <w:rPr>
          <w:rFonts w:ascii="Arial" w:hAnsi="Arial" w:cs="Arial"/>
          <w:sz w:val="22"/>
          <w:szCs w:val="22"/>
        </w:rPr>
        <w:t xml:space="preserve">tructure of </w:t>
      </w:r>
      <w:r w:rsidR="00B3633E" w:rsidRPr="00973ED6">
        <w:rPr>
          <w:rFonts w:ascii="Arial" w:hAnsi="Arial" w:cs="Arial"/>
          <w:sz w:val="22"/>
          <w:szCs w:val="22"/>
          <w:u w:val="single"/>
        </w:rPr>
        <w:t>P</w:t>
      </w:r>
      <w:r w:rsidR="00B3633E" w:rsidRPr="00B3633E">
        <w:rPr>
          <w:rFonts w:ascii="Arial" w:hAnsi="Arial" w:cs="Arial"/>
          <w:sz w:val="22"/>
          <w:szCs w:val="22"/>
        </w:rPr>
        <w:t>roteins (DSSP) algorithm</w:t>
      </w:r>
      <w:r w:rsidRPr="00B3633E">
        <w:rPr>
          <w:rFonts w:ascii="Arial" w:hAnsi="Arial" w:cs="Arial"/>
          <w:sz w:val="22"/>
          <w:szCs w:val="22"/>
        </w:rPr>
        <w:t xml:space="preserve"> from the determined models of native </w:t>
      </w:r>
      <w:r w:rsidR="00760591">
        <w:rPr>
          <w:rFonts w:ascii="Arial" w:hAnsi="Arial" w:cs="Arial"/>
          <w:sz w:val="22"/>
          <w:szCs w:val="22"/>
        </w:rPr>
        <w:t>proteins</w:t>
      </w:r>
      <w:r w:rsidRPr="00B3633E">
        <w:rPr>
          <w:rFonts w:ascii="Arial" w:hAnsi="Arial" w:cs="Arial"/>
          <w:sz w:val="22"/>
          <w:szCs w:val="22"/>
        </w:rPr>
        <w:t xml:space="preserve"> available in the AlphaFold Database.</w:t>
      </w:r>
    </w:p>
    <w:p w14:paraId="0A04DB1E" w14:textId="77777777" w:rsidR="00D724CE" w:rsidRPr="00B3633E" w:rsidRDefault="00D724CE" w:rsidP="00D724CE">
      <w:pPr>
        <w:shd w:val="clear" w:color="auto" w:fill="FFFFFF" w:themeFill="background1"/>
        <w:rPr>
          <w:rFonts w:ascii="Arial" w:hAnsi="Arial" w:cs="Arial"/>
          <w:sz w:val="22"/>
          <w:szCs w:val="22"/>
          <w:vertAlign w:val="superscript"/>
          <w:lang w:bidi="he-IL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5</w:t>
      </w:r>
      <w:r w:rsidRPr="00B3633E">
        <w:rPr>
          <w:rFonts w:ascii="Arial" w:hAnsi="Arial" w:cs="Arial"/>
          <w:sz w:val="22"/>
          <w:szCs w:val="22"/>
        </w:rPr>
        <w:t xml:space="preserve">Residue exposure according to the NACSES algorithm, predicted by </w:t>
      </w:r>
      <w:proofErr w:type="spellStart"/>
      <w:r w:rsidRPr="00B3633E">
        <w:rPr>
          <w:rFonts w:ascii="Arial" w:hAnsi="Arial" w:cs="Arial"/>
          <w:sz w:val="22"/>
          <w:szCs w:val="22"/>
        </w:rPr>
        <w:t>ConSurf</w:t>
      </w:r>
      <w:proofErr w:type="spellEnd"/>
      <w:r w:rsidRPr="00B3633E">
        <w:rPr>
          <w:rFonts w:ascii="Arial" w:hAnsi="Arial" w:cs="Arial"/>
          <w:sz w:val="22"/>
          <w:szCs w:val="22"/>
        </w:rPr>
        <w:t xml:space="preserve"> server,</w:t>
      </w:r>
    </w:p>
    <w:p w14:paraId="7756B1DC" w14:textId="77777777" w:rsidR="00D724CE" w:rsidRPr="00B3633E" w:rsidRDefault="00D724CE" w:rsidP="00D724CE">
      <w:pPr>
        <w:shd w:val="clear" w:color="auto" w:fill="FFFFFF" w:themeFill="background1"/>
        <w:rPr>
          <w:rFonts w:ascii="Arial" w:hAnsi="Arial" w:cs="Arial"/>
          <w:sz w:val="22"/>
          <w:szCs w:val="22"/>
          <w:vertAlign w:val="superscript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6</w:t>
      </w:r>
      <w:r w:rsidRPr="00B3633E">
        <w:rPr>
          <w:rFonts w:ascii="Arial" w:hAnsi="Arial" w:cs="Arial"/>
          <w:sz w:val="22"/>
          <w:szCs w:val="22"/>
        </w:rPr>
        <w:t xml:space="preserve">Evolutionary conservation grade of the residue predicted by </w:t>
      </w:r>
      <w:proofErr w:type="spellStart"/>
      <w:r w:rsidRPr="00B3633E">
        <w:rPr>
          <w:rFonts w:ascii="Arial" w:hAnsi="Arial" w:cs="Arial"/>
          <w:sz w:val="22"/>
          <w:szCs w:val="22"/>
        </w:rPr>
        <w:t>ConSurf</w:t>
      </w:r>
      <w:proofErr w:type="spellEnd"/>
      <w:r w:rsidRPr="00B3633E">
        <w:rPr>
          <w:rFonts w:ascii="Arial" w:hAnsi="Arial" w:cs="Arial"/>
          <w:sz w:val="22"/>
          <w:szCs w:val="22"/>
        </w:rPr>
        <w:t xml:space="preserve"> server; 1 to 9, in order of increasing conservation</w:t>
      </w:r>
      <w:r w:rsidRPr="00B3633E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Pr="00B3633E">
        <w:rPr>
          <w:rFonts w:ascii="Arial" w:hAnsi="Arial" w:cs="Arial"/>
          <w:sz w:val="22"/>
          <w:szCs w:val="22"/>
          <w:lang w:bidi="he-IL"/>
        </w:rPr>
        <w:t>(1= Variable, 5= Average, 9= Conserved).</w:t>
      </w:r>
    </w:p>
    <w:p w14:paraId="44A55E9E" w14:textId="77777777" w:rsidR="00B3633E" w:rsidRPr="00B3633E" w:rsidRDefault="00D724CE" w:rsidP="00D724CE">
      <w:p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7</w:t>
      </w:r>
      <w:r w:rsidRPr="00B3633E">
        <w:rPr>
          <w:rFonts w:ascii="Arial" w:hAnsi="Arial" w:cs="Arial"/>
          <w:sz w:val="22"/>
          <w:szCs w:val="22"/>
        </w:rPr>
        <w:t xml:space="preserve">Variant effect predicted by </w:t>
      </w:r>
      <w:proofErr w:type="spellStart"/>
      <w:r w:rsidR="00B3633E" w:rsidRPr="00B3633E">
        <w:rPr>
          <w:rFonts w:ascii="Arial" w:hAnsi="Arial" w:cs="Arial"/>
          <w:sz w:val="22"/>
          <w:szCs w:val="22"/>
        </w:rPr>
        <w:t>AlphaMissense</w:t>
      </w:r>
      <w:proofErr w:type="spellEnd"/>
      <w:r w:rsidR="00B3633E" w:rsidRPr="00B3633E">
        <w:rPr>
          <w:rFonts w:ascii="Arial" w:hAnsi="Arial" w:cs="Arial"/>
          <w:sz w:val="22"/>
          <w:szCs w:val="22"/>
        </w:rPr>
        <w:t>.</w:t>
      </w:r>
    </w:p>
    <w:p w14:paraId="1166A1F6" w14:textId="7BE2BE24" w:rsidR="00D724CE" w:rsidRPr="00B3633E" w:rsidRDefault="00D724CE" w:rsidP="00D724CE">
      <w:p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8</w:t>
      </w:r>
      <w:r w:rsidRPr="00B3633E">
        <w:rPr>
          <w:rFonts w:ascii="Arial" w:hAnsi="Arial" w:cs="Arial"/>
          <w:sz w:val="22"/>
          <w:szCs w:val="22"/>
        </w:rPr>
        <w:t xml:space="preserve">Based on </w:t>
      </w:r>
      <w:proofErr w:type="spellStart"/>
      <w:r w:rsidRPr="00B3633E">
        <w:rPr>
          <w:rFonts w:ascii="Arial" w:hAnsi="Arial" w:cs="Arial"/>
          <w:sz w:val="22"/>
          <w:szCs w:val="22"/>
        </w:rPr>
        <w:t>ClinVar’s</w:t>
      </w:r>
      <w:proofErr w:type="spellEnd"/>
      <w:r w:rsidRPr="00B3633E">
        <w:rPr>
          <w:rFonts w:ascii="Arial" w:hAnsi="Arial" w:cs="Arial"/>
          <w:sz w:val="22"/>
          <w:szCs w:val="22"/>
        </w:rPr>
        <w:t xml:space="preserve"> </w:t>
      </w:r>
      <w:r w:rsidR="00B3633E" w:rsidRPr="00B3633E">
        <w:rPr>
          <w:rFonts w:asciiTheme="minorBidi" w:hAnsiTheme="minorBidi"/>
          <w:sz w:val="22"/>
          <w:szCs w:val="22"/>
        </w:rPr>
        <w:t xml:space="preserve">January 29, 2024 </w:t>
      </w:r>
      <w:r w:rsidRPr="00B3633E">
        <w:rPr>
          <w:rFonts w:ascii="Arial" w:hAnsi="Arial" w:cs="Arial"/>
          <w:sz w:val="22"/>
          <w:szCs w:val="22"/>
        </w:rPr>
        <w:t>release.</w:t>
      </w:r>
    </w:p>
    <w:p w14:paraId="2E6E6E44" w14:textId="26158D16" w:rsidR="00B3633E" w:rsidRPr="00B3633E" w:rsidRDefault="00B3633E" w:rsidP="00D724CE">
      <w:p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9</w:t>
      </w:r>
      <w:r w:rsidR="00D724CE" w:rsidRPr="00B3633E">
        <w:rPr>
          <w:rFonts w:ascii="Arial" w:hAnsi="Arial" w:cs="Arial"/>
          <w:sz w:val="22"/>
          <w:szCs w:val="22"/>
        </w:rPr>
        <w:t xml:space="preserve">A structural residue (buried and highly conserved) predicted by </w:t>
      </w:r>
      <w:proofErr w:type="spellStart"/>
      <w:r w:rsidR="00D724CE" w:rsidRPr="00B3633E">
        <w:rPr>
          <w:rFonts w:ascii="Arial" w:hAnsi="Arial" w:cs="Arial"/>
          <w:sz w:val="22"/>
          <w:szCs w:val="22"/>
        </w:rPr>
        <w:t>ConSurf</w:t>
      </w:r>
      <w:proofErr w:type="spellEnd"/>
      <w:r w:rsidR="00D724CE" w:rsidRPr="00B3633E">
        <w:rPr>
          <w:rFonts w:ascii="Arial" w:hAnsi="Arial" w:cs="Arial"/>
          <w:sz w:val="22"/>
          <w:szCs w:val="22"/>
        </w:rPr>
        <w:t xml:space="preserve"> Server.</w:t>
      </w:r>
    </w:p>
    <w:bookmarkEnd w:id="0"/>
    <w:p w14:paraId="4E62882E" w14:textId="7C1B0AA6" w:rsidR="0003486F" w:rsidRPr="00B3633E" w:rsidRDefault="0003486F" w:rsidP="00283DA3">
      <w:pPr>
        <w:shd w:val="clear" w:color="auto" w:fill="FFFFFF" w:themeFill="background1"/>
        <w:rPr>
          <w:rStyle w:val="Hyperlink"/>
          <w:rFonts w:ascii="Arial" w:hAnsi="Arial" w:cs="Arial"/>
          <w:color w:val="auto"/>
          <w:sz w:val="22"/>
          <w:szCs w:val="22"/>
          <w:u w:val="none"/>
          <w:shd w:val="clear" w:color="auto" w:fill="FFFFFF"/>
        </w:rPr>
      </w:pPr>
    </w:p>
    <w:sectPr w:rsidR="0003486F" w:rsidRPr="00B3633E" w:rsidSect="00E91D1A">
      <w:pgSz w:w="16840" w:h="11900" w:orient="landscape"/>
      <w:pgMar w:top="85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05"/>
    <w:rsid w:val="0003486F"/>
    <w:rsid w:val="00036201"/>
    <w:rsid w:val="00037B24"/>
    <w:rsid w:val="00040205"/>
    <w:rsid w:val="00051002"/>
    <w:rsid w:val="0006557A"/>
    <w:rsid w:val="00071159"/>
    <w:rsid w:val="00076478"/>
    <w:rsid w:val="00080B73"/>
    <w:rsid w:val="00085DC7"/>
    <w:rsid w:val="000938C5"/>
    <w:rsid w:val="00094CFD"/>
    <w:rsid w:val="00095A64"/>
    <w:rsid w:val="000A233A"/>
    <w:rsid w:val="000A7907"/>
    <w:rsid w:val="000B64B9"/>
    <w:rsid w:val="000C1998"/>
    <w:rsid w:val="000C2C7E"/>
    <w:rsid w:val="000D218E"/>
    <w:rsid w:val="000D6FA5"/>
    <w:rsid w:val="000D757D"/>
    <w:rsid w:val="000E42B4"/>
    <w:rsid w:val="000F1808"/>
    <w:rsid w:val="000F353E"/>
    <w:rsid w:val="00100CA0"/>
    <w:rsid w:val="001077C9"/>
    <w:rsid w:val="00110DC8"/>
    <w:rsid w:val="00111041"/>
    <w:rsid w:val="0011574A"/>
    <w:rsid w:val="001238E0"/>
    <w:rsid w:val="001262DA"/>
    <w:rsid w:val="0013546D"/>
    <w:rsid w:val="00140D0D"/>
    <w:rsid w:val="00147FD5"/>
    <w:rsid w:val="00156670"/>
    <w:rsid w:val="00160BFB"/>
    <w:rsid w:val="00164A3B"/>
    <w:rsid w:val="00165117"/>
    <w:rsid w:val="001677C6"/>
    <w:rsid w:val="001807EF"/>
    <w:rsid w:val="00181553"/>
    <w:rsid w:val="0019534D"/>
    <w:rsid w:val="001A0DC9"/>
    <w:rsid w:val="001A339E"/>
    <w:rsid w:val="001A7A88"/>
    <w:rsid w:val="001B04FD"/>
    <w:rsid w:val="001B0E0C"/>
    <w:rsid w:val="001B35E8"/>
    <w:rsid w:val="001B702B"/>
    <w:rsid w:val="001C19A6"/>
    <w:rsid w:val="001C2BED"/>
    <w:rsid w:val="001C4E5D"/>
    <w:rsid w:val="001D52CA"/>
    <w:rsid w:val="001D621A"/>
    <w:rsid w:val="001E4769"/>
    <w:rsid w:val="001F2AF4"/>
    <w:rsid w:val="001F36BF"/>
    <w:rsid w:val="001F69E3"/>
    <w:rsid w:val="00217FB7"/>
    <w:rsid w:val="00226005"/>
    <w:rsid w:val="00240E4D"/>
    <w:rsid w:val="00241EE5"/>
    <w:rsid w:val="00246447"/>
    <w:rsid w:val="0025326F"/>
    <w:rsid w:val="002540F8"/>
    <w:rsid w:val="00254B44"/>
    <w:rsid w:val="00255FEB"/>
    <w:rsid w:val="00257796"/>
    <w:rsid w:val="00273A16"/>
    <w:rsid w:val="00276D79"/>
    <w:rsid w:val="002822B7"/>
    <w:rsid w:val="00283DA3"/>
    <w:rsid w:val="002865C0"/>
    <w:rsid w:val="00287D8B"/>
    <w:rsid w:val="00291723"/>
    <w:rsid w:val="0029275B"/>
    <w:rsid w:val="002A5DC8"/>
    <w:rsid w:val="002B5C29"/>
    <w:rsid w:val="002B6EC7"/>
    <w:rsid w:val="002C7F88"/>
    <w:rsid w:val="002D149C"/>
    <w:rsid w:val="002D23FA"/>
    <w:rsid w:val="002D46CC"/>
    <w:rsid w:val="002E2220"/>
    <w:rsid w:val="002E5826"/>
    <w:rsid w:val="002E7A10"/>
    <w:rsid w:val="002F66B1"/>
    <w:rsid w:val="00303D0F"/>
    <w:rsid w:val="00310EC3"/>
    <w:rsid w:val="003314F1"/>
    <w:rsid w:val="003340B5"/>
    <w:rsid w:val="00345434"/>
    <w:rsid w:val="00345B6D"/>
    <w:rsid w:val="0034753C"/>
    <w:rsid w:val="00347F3D"/>
    <w:rsid w:val="003521D2"/>
    <w:rsid w:val="00354430"/>
    <w:rsid w:val="00356B79"/>
    <w:rsid w:val="00362BA9"/>
    <w:rsid w:val="00382ED1"/>
    <w:rsid w:val="00386EBB"/>
    <w:rsid w:val="003A184E"/>
    <w:rsid w:val="003A53FF"/>
    <w:rsid w:val="003B6007"/>
    <w:rsid w:val="003C2592"/>
    <w:rsid w:val="003C695C"/>
    <w:rsid w:val="003D2478"/>
    <w:rsid w:val="003D265E"/>
    <w:rsid w:val="003D3242"/>
    <w:rsid w:val="003D47F3"/>
    <w:rsid w:val="003E3170"/>
    <w:rsid w:val="003E518C"/>
    <w:rsid w:val="003E6E36"/>
    <w:rsid w:val="003F6DCA"/>
    <w:rsid w:val="0040105C"/>
    <w:rsid w:val="00411D7A"/>
    <w:rsid w:val="00414404"/>
    <w:rsid w:val="00427A32"/>
    <w:rsid w:val="00427DA8"/>
    <w:rsid w:val="00432E41"/>
    <w:rsid w:val="00441B90"/>
    <w:rsid w:val="00442C32"/>
    <w:rsid w:val="00445555"/>
    <w:rsid w:val="00447E30"/>
    <w:rsid w:val="004548B1"/>
    <w:rsid w:val="00455DAC"/>
    <w:rsid w:val="0045679C"/>
    <w:rsid w:val="00472EB8"/>
    <w:rsid w:val="00474E63"/>
    <w:rsid w:val="00485849"/>
    <w:rsid w:val="00492825"/>
    <w:rsid w:val="004A172B"/>
    <w:rsid w:val="004A412A"/>
    <w:rsid w:val="004C7668"/>
    <w:rsid w:val="004D76CD"/>
    <w:rsid w:val="004E14BD"/>
    <w:rsid w:val="004E1E52"/>
    <w:rsid w:val="004E425A"/>
    <w:rsid w:val="004F0F20"/>
    <w:rsid w:val="004F4212"/>
    <w:rsid w:val="004F4743"/>
    <w:rsid w:val="0050247A"/>
    <w:rsid w:val="005028B5"/>
    <w:rsid w:val="00504C66"/>
    <w:rsid w:val="00521D72"/>
    <w:rsid w:val="00540DAE"/>
    <w:rsid w:val="005706FB"/>
    <w:rsid w:val="0057132B"/>
    <w:rsid w:val="00574B9C"/>
    <w:rsid w:val="00575F7E"/>
    <w:rsid w:val="005760F6"/>
    <w:rsid w:val="00582638"/>
    <w:rsid w:val="00584EE6"/>
    <w:rsid w:val="00594331"/>
    <w:rsid w:val="005A02FD"/>
    <w:rsid w:val="005A23C8"/>
    <w:rsid w:val="005A5180"/>
    <w:rsid w:val="005C05F5"/>
    <w:rsid w:val="005C2207"/>
    <w:rsid w:val="005C3D88"/>
    <w:rsid w:val="005C60EA"/>
    <w:rsid w:val="005D49EB"/>
    <w:rsid w:val="005D5CE6"/>
    <w:rsid w:val="005D6161"/>
    <w:rsid w:val="005E0095"/>
    <w:rsid w:val="005F34EE"/>
    <w:rsid w:val="005F61FB"/>
    <w:rsid w:val="00606457"/>
    <w:rsid w:val="00623F64"/>
    <w:rsid w:val="00631B6E"/>
    <w:rsid w:val="00634205"/>
    <w:rsid w:val="00636466"/>
    <w:rsid w:val="006406D3"/>
    <w:rsid w:val="00645749"/>
    <w:rsid w:val="006704D2"/>
    <w:rsid w:val="00694374"/>
    <w:rsid w:val="006B635C"/>
    <w:rsid w:val="006C18FB"/>
    <w:rsid w:val="006D5FD0"/>
    <w:rsid w:val="006D6E16"/>
    <w:rsid w:val="006D75BB"/>
    <w:rsid w:val="006E0425"/>
    <w:rsid w:val="006E2F06"/>
    <w:rsid w:val="006E57E2"/>
    <w:rsid w:val="006E7F1E"/>
    <w:rsid w:val="006F259C"/>
    <w:rsid w:val="00701705"/>
    <w:rsid w:val="00706745"/>
    <w:rsid w:val="00707777"/>
    <w:rsid w:val="007144AD"/>
    <w:rsid w:val="00745F59"/>
    <w:rsid w:val="00753CDA"/>
    <w:rsid w:val="00760591"/>
    <w:rsid w:val="00773E64"/>
    <w:rsid w:val="0077572F"/>
    <w:rsid w:val="00776C1A"/>
    <w:rsid w:val="00781805"/>
    <w:rsid w:val="007845DB"/>
    <w:rsid w:val="00795440"/>
    <w:rsid w:val="007A5390"/>
    <w:rsid w:val="007D19F5"/>
    <w:rsid w:val="007D57E1"/>
    <w:rsid w:val="007D6764"/>
    <w:rsid w:val="007E1843"/>
    <w:rsid w:val="007F5427"/>
    <w:rsid w:val="00804ECA"/>
    <w:rsid w:val="00816CA6"/>
    <w:rsid w:val="008227D9"/>
    <w:rsid w:val="00822A96"/>
    <w:rsid w:val="0082323E"/>
    <w:rsid w:val="00823C99"/>
    <w:rsid w:val="008278E8"/>
    <w:rsid w:val="00834D31"/>
    <w:rsid w:val="00842115"/>
    <w:rsid w:val="008452B3"/>
    <w:rsid w:val="008510E2"/>
    <w:rsid w:val="00851E00"/>
    <w:rsid w:val="00855AEB"/>
    <w:rsid w:val="008605BF"/>
    <w:rsid w:val="00892DEC"/>
    <w:rsid w:val="008A5602"/>
    <w:rsid w:val="008A571B"/>
    <w:rsid w:val="008A6232"/>
    <w:rsid w:val="008A7819"/>
    <w:rsid w:val="008C1CF5"/>
    <w:rsid w:val="008C7135"/>
    <w:rsid w:val="008D213E"/>
    <w:rsid w:val="008D2B57"/>
    <w:rsid w:val="008E31CC"/>
    <w:rsid w:val="008F32AC"/>
    <w:rsid w:val="008F51DC"/>
    <w:rsid w:val="00915918"/>
    <w:rsid w:val="00917C2C"/>
    <w:rsid w:val="00925E3C"/>
    <w:rsid w:val="0092700F"/>
    <w:rsid w:val="009307AB"/>
    <w:rsid w:val="00933B9A"/>
    <w:rsid w:val="00936221"/>
    <w:rsid w:val="00941A62"/>
    <w:rsid w:val="00951C06"/>
    <w:rsid w:val="00966694"/>
    <w:rsid w:val="00973543"/>
    <w:rsid w:val="00973ED6"/>
    <w:rsid w:val="00975D27"/>
    <w:rsid w:val="00993B50"/>
    <w:rsid w:val="00995FA0"/>
    <w:rsid w:val="009A10E1"/>
    <w:rsid w:val="009B0215"/>
    <w:rsid w:val="009B2625"/>
    <w:rsid w:val="009B2E14"/>
    <w:rsid w:val="009B757B"/>
    <w:rsid w:val="009D2C24"/>
    <w:rsid w:val="009E0002"/>
    <w:rsid w:val="009E788A"/>
    <w:rsid w:val="009F0844"/>
    <w:rsid w:val="009F4DE3"/>
    <w:rsid w:val="00A11B07"/>
    <w:rsid w:val="00A13AB6"/>
    <w:rsid w:val="00A323E5"/>
    <w:rsid w:val="00A339BE"/>
    <w:rsid w:val="00A427A2"/>
    <w:rsid w:val="00A438A2"/>
    <w:rsid w:val="00A44607"/>
    <w:rsid w:val="00A468E2"/>
    <w:rsid w:val="00A56557"/>
    <w:rsid w:val="00A60945"/>
    <w:rsid w:val="00A61AD5"/>
    <w:rsid w:val="00A62C78"/>
    <w:rsid w:val="00A7063A"/>
    <w:rsid w:val="00A74844"/>
    <w:rsid w:val="00A75D4A"/>
    <w:rsid w:val="00A76939"/>
    <w:rsid w:val="00A87B00"/>
    <w:rsid w:val="00A9091E"/>
    <w:rsid w:val="00A933AF"/>
    <w:rsid w:val="00A95E7D"/>
    <w:rsid w:val="00A96F6E"/>
    <w:rsid w:val="00AA061E"/>
    <w:rsid w:val="00AB0C17"/>
    <w:rsid w:val="00AB4D8A"/>
    <w:rsid w:val="00AC67B9"/>
    <w:rsid w:val="00AC6FF0"/>
    <w:rsid w:val="00AC7F26"/>
    <w:rsid w:val="00AD00B6"/>
    <w:rsid w:val="00AE1C6D"/>
    <w:rsid w:val="00AE7865"/>
    <w:rsid w:val="00AF57F4"/>
    <w:rsid w:val="00AF7F54"/>
    <w:rsid w:val="00B0376D"/>
    <w:rsid w:val="00B21754"/>
    <w:rsid w:val="00B22283"/>
    <w:rsid w:val="00B24FF3"/>
    <w:rsid w:val="00B25381"/>
    <w:rsid w:val="00B25D0B"/>
    <w:rsid w:val="00B3633E"/>
    <w:rsid w:val="00B379BD"/>
    <w:rsid w:val="00B423ED"/>
    <w:rsid w:val="00B4791D"/>
    <w:rsid w:val="00B521E5"/>
    <w:rsid w:val="00B55880"/>
    <w:rsid w:val="00B624FE"/>
    <w:rsid w:val="00B63268"/>
    <w:rsid w:val="00B6616F"/>
    <w:rsid w:val="00B73BDE"/>
    <w:rsid w:val="00B804BA"/>
    <w:rsid w:val="00B82101"/>
    <w:rsid w:val="00B90A8E"/>
    <w:rsid w:val="00B95F62"/>
    <w:rsid w:val="00BA210A"/>
    <w:rsid w:val="00BA7193"/>
    <w:rsid w:val="00BC14BC"/>
    <w:rsid w:val="00BC6DA7"/>
    <w:rsid w:val="00BD6177"/>
    <w:rsid w:val="00BD6CBD"/>
    <w:rsid w:val="00BD7DE5"/>
    <w:rsid w:val="00BE0B44"/>
    <w:rsid w:val="00C012CE"/>
    <w:rsid w:val="00C01429"/>
    <w:rsid w:val="00C02C44"/>
    <w:rsid w:val="00C155DA"/>
    <w:rsid w:val="00C2160E"/>
    <w:rsid w:val="00C25C99"/>
    <w:rsid w:val="00C30191"/>
    <w:rsid w:val="00C37E79"/>
    <w:rsid w:val="00C40961"/>
    <w:rsid w:val="00C40DB7"/>
    <w:rsid w:val="00C43CDD"/>
    <w:rsid w:val="00C52A69"/>
    <w:rsid w:val="00C55465"/>
    <w:rsid w:val="00C55992"/>
    <w:rsid w:val="00C64349"/>
    <w:rsid w:val="00C65A95"/>
    <w:rsid w:val="00C73F26"/>
    <w:rsid w:val="00C743A0"/>
    <w:rsid w:val="00C767F5"/>
    <w:rsid w:val="00C85995"/>
    <w:rsid w:val="00C859E6"/>
    <w:rsid w:val="00C92D4F"/>
    <w:rsid w:val="00C94FA3"/>
    <w:rsid w:val="00CA0443"/>
    <w:rsid w:val="00CB58B5"/>
    <w:rsid w:val="00CC4A3B"/>
    <w:rsid w:val="00CD3BB3"/>
    <w:rsid w:val="00CE70DB"/>
    <w:rsid w:val="00CF125A"/>
    <w:rsid w:val="00CF3FC8"/>
    <w:rsid w:val="00D0164F"/>
    <w:rsid w:val="00D0354D"/>
    <w:rsid w:val="00D168FF"/>
    <w:rsid w:val="00D2294F"/>
    <w:rsid w:val="00D31C14"/>
    <w:rsid w:val="00D32DB8"/>
    <w:rsid w:val="00D33C4A"/>
    <w:rsid w:val="00D3680F"/>
    <w:rsid w:val="00D43492"/>
    <w:rsid w:val="00D46233"/>
    <w:rsid w:val="00D539CC"/>
    <w:rsid w:val="00D54D9E"/>
    <w:rsid w:val="00D60635"/>
    <w:rsid w:val="00D622B9"/>
    <w:rsid w:val="00D6632E"/>
    <w:rsid w:val="00D669D3"/>
    <w:rsid w:val="00D724CE"/>
    <w:rsid w:val="00D74FEC"/>
    <w:rsid w:val="00D75180"/>
    <w:rsid w:val="00D86C32"/>
    <w:rsid w:val="00D90491"/>
    <w:rsid w:val="00DA2A49"/>
    <w:rsid w:val="00DB634B"/>
    <w:rsid w:val="00DC141F"/>
    <w:rsid w:val="00DC3FBA"/>
    <w:rsid w:val="00DC68C6"/>
    <w:rsid w:val="00DD0F72"/>
    <w:rsid w:val="00DD192C"/>
    <w:rsid w:val="00DD562C"/>
    <w:rsid w:val="00DD59A3"/>
    <w:rsid w:val="00DE1DD2"/>
    <w:rsid w:val="00DF0646"/>
    <w:rsid w:val="00DF7BEF"/>
    <w:rsid w:val="00E0181A"/>
    <w:rsid w:val="00E02397"/>
    <w:rsid w:val="00E032A5"/>
    <w:rsid w:val="00E0740B"/>
    <w:rsid w:val="00E151A1"/>
    <w:rsid w:val="00E17D89"/>
    <w:rsid w:val="00E241DF"/>
    <w:rsid w:val="00E2646E"/>
    <w:rsid w:val="00E30DAB"/>
    <w:rsid w:val="00E421FD"/>
    <w:rsid w:val="00E45651"/>
    <w:rsid w:val="00E62EFF"/>
    <w:rsid w:val="00E82206"/>
    <w:rsid w:val="00E831CE"/>
    <w:rsid w:val="00E91D1A"/>
    <w:rsid w:val="00E92CCB"/>
    <w:rsid w:val="00E93860"/>
    <w:rsid w:val="00E945EA"/>
    <w:rsid w:val="00E95202"/>
    <w:rsid w:val="00E95342"/>
    <w:rsid w:val="00EA2445"/>
    <w:rsid w:val="00EC1364"/>
    <w:rsid w:val="00EC36B8"/>
    <w:rsid w:val="00ED5192"/>
    <w:rsid w:val="00EE4281"/>
    <w:rsid w:val="00F03647"/>
    <w:rsid w:val="00F108A5"/>
    <w:rsid w:val="00F1757E"/>
    <w:rsid w:val="00F31476"/>
    <w:rsid w:val="00F40F2B"/>
    <w:rsid w:val="00F42F35"/>
    <w:rsid w:val="00F43C47"/>
    <w:rsid w:val="00F7182F"/>
    <w:rsid w:val="00F73EA5"/>
    <w:rsid w:val="00F7415C"/>
    <w:rsid w:val="00F7704E"/>
    <w:rsid w:val="00F812A7"/>
    <w:rsid w:val="00F81F75"/>
    <w:rsid w:val="00F82AB1"/>
    <w:rsid w:val="00F82EC9"/>
    <w:rsid w:val="00F949CF"/>
    <w:rsid w:val="00FA1D59"/>
    <w:rsid w:val="00FA468E"/>
    <w:rsid w:val="00FA4A50"/>
    <w:rsid w:val="00FB2DF7"/>
    <w:rsid w:val="00FB4C68"/>
    <w:rsid w:val="00FC428B"/>
    <w:rsid w:val="00FC5B1B"/>
    <w:rsid w:val="00FC7A3A"/>
    <w:rsid w:val="00FD327B"/>
    <w:rsid w:val="00FE0EA2"/>
    <w:rsid w:val="00FF0803"/>
    <w:rsid w:val="00FF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E02B79"/>
  <w15:chartTrackingRefBased/>
  <w15:docId w15:val="{4473739B-F9B2-8B4A-82B0-D69FC25C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24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4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247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54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54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542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54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5427"/>
    <w:rPr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D724CE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nomad.broadinstitute.org/variant/15-91251825-T-C?dataset=gnomad_r4" TargetMode="External"/><Relationship Id="rId21" Type="http://schemas.openxmlformats.org/officeDocument/2006/relationships/hyperlink" Target="https://gnomad.broadinstitute.org/variant/1-149909267-A-T?dataset=gnomad_r4" TargetMode="External"/><Relationship Id="rId42" Type="http://schemas.openxmlformats.org/officeDocument/2006/relationships/hyperlink" Target="https://gnomad.broadinstitute.org/variant/5-76291258-T-A?dataset=gnomad_r4" TargetMode="External"/><Relationship Id="rId47" Type="http://schemas.openxmlformats.org/officeDocument/2006/relationships/hyperlink" Target="https://gnomad.broadinstitute.org/variant/5-76194925-T-C?dataset=gnomad_r4" TargetMode="External"/><Relationship Id="rId63" Type="http://schemas.openxmlformats.org/officeDocument/2006/relationships/hyperlink" Target="https://gnomad.broadinstitute.org/variant/X-49200182-A-T?dataset=gnomad_r4" TargetMode="External"/><Relationship Id="rId68" Type="http://schemas.openxmlformats.org/officeDocument/2006/relationships/hyperlink" Target="https://gnomad.broadinstitute.org/variant/22-39350090-T-C?dataset=gnomad_r4" TargetMode="External"/><Relationship Id="rId84" Type="http://schemas.openxmlformats.org/officeDocument/2006/relationships/hyperlink" Target="https://gnomad.broadinstitute.org/variant/19-48376089-T-A?dataset=gnomad_r4" TargetMode="External"/><Relationship Id="rId16" Type="http://schemas.openxmlformats.org/officeDocument/2006/relationships/hyperlink" Target="https://gnomad.broadinstitute.org/variant/1-149907828-A-G?dataset=gnomad_r4" TargetMode="External"/><Relationship Id="rId11" Type="http://schemas.openxmlformats.org/officeDocument/2006/relationships/hyperlink" Target="https://gnomad.broadinstitute.org/variant/1-149910975-A-G?dataset=gnomad_r4" TargetMode="External"/><Relationship Id="rId32" Type="http://schemas.openxmlformats.org/officeDocument/2006/relationships/hyperlink" Target="https://gnomad.broadinstitute.org/variant/15-91266628-T-C?dataset=gnomad_r4" TargetMode="External"/><Relationship Id="rId37" Type="http://schemas.openxmlformats.org/officeDocument/2006/relationships/hyperlink" Target="https://gnomad.broadinstitute.org/variant/15-91251975-T-A?dataset=gnomad_r4" TargetMode="External"/><Relationship Id="rId53" Type="http://schemas.openxmlformats.org/officeDocument/2006/relationships/hyperlink" Target="https://gnomad.broadinstitute.org/variant/5-76291820-T-C?dataset=gnomad_r4" TargetMode="External"/><Relationship Id="rId58" Type="http://schemas.openxmlformats.org/officeDocument/2006/relationships/hyperlink" Target="https://gnomad.broadinstitute.org/variant/5-76300750-T-C?dataset=gnomad_r4" TargetMode="External"/><Relationship Id="rId74" Type="http://schemas.openxmlformats.org/officeDocument/2006/relationships/hyperlink" Target="https://gnomad.broadinstitute.org/variant/17-78170938-T-C?dataset=gnomad_r4" TargetMode="External"/><Relationship Id="rId79" Type="http://schemas.openxmlformats.org/officeDocument/2006/relationships/hyperlink" Target="https://gnomad.broadinstitute.org/variant/19-48365916-T-C?dataset=gnomad_r4" TargetMode="External"/><Relationship Id="rId5" Type="http://schemas.openxmlformats.org/officeDocument/2006/relationships/hyperlink" Target="https://gnomad.broadinstitute.org/variant/1-149911965-A-T?dataset=gnomad_r4" TargetMode="External"/><Relationship Id="rId19" Type="http://schemas.openxmlformats.org/officeDocument/2006/relationships/hyperlink" Target="https://gnomad.broadinstitute.org/variant/1-149905135-A-G?dataset=gnomad_r4" TargetMode="External"/><Relationship Id="rId14" Type="http://schemas.openxmlformats.org/officeDocument/2006/relationships/hyperlink" Target="https://gnomad.broadinstitute.org/variant/1-149909531-A-G?dataset=gnomad_r4" TargetMode="External"/><Relationship Id="rId22" Type="http://schemas.openxmlformats.org/officeDocument/2006/relationships/hyperlink" Target="https://gnomad.broadinstitute.org/variant/1-149908126-A-T?dataset=gnomad_r4" TargetMode="External"/><Relationship Id="rId27" Type="http://schemas.openxmlformats.org/officeDocument/2006/relationships/hyperlink" Target="https://gnomad.broadinstitute.org/variant/15-91252371-T-C?dataset=gnomad_r4" TargetMode="External"/><Relationship Id="rId30" Type="http://schemas.openxmlformats.org/officeDocument/2006/relationships/hyperlink" Target="https://gnomad.broadinstitute.org/variant/15-91260348-T-C?dataset=gnomad_r4" TargetMode="External"/><Relationship Id="rId35" Type="http://schemas.openxmlformats.org/officeDocument/2006/relationships/hyperlink" Target="https://gnomad.broadinstitute.org/variant/15-91284201-T-C?dataset=gnomad_r4" TargetMode="External"/><Relationship Id="rId43" Type="http://schemas.openxmlformats.org/officeDocument/2006/relationships/hyperlink" Target="https://gnomad.broadinstitute.org/variant/5-76300900-T-A?dataset=gnomad_r4" TargetMode="External"/><Relationship Id="rId48" Type="http://schemas.openxmlformats.org/officeDocument/2006/relationships/hyperlink" Target="https://gnomad.broadinstitute.org/variant/5-76209750-T-C?dataset=gnomad_r4" TargetMode="External"/><Relationship Id="rId56" Type="http://schemas.openxmlformats.org/officeDocument/2006/relationships/hyperlink" Target="https://gnomad.broadinstitute.org/variant/5-76298799-T-C?dataset=gnomad_r4" TargetMode="External"/><Relationship Id="rId64" Type="http://schemas.openxmlformats.org/officeDocument/2006/relationships/hyperlink" Target="https://www.ncbi.nlm.nih.gov/clinvar/variation/212359/" TargetMode="External"/><Relationship Id="rId69" Type="http://schemas.openxmlformats.org/officeDocument/2006/relationships/hyperlink" Target="https://gnomad.broadinstitute.org/variant/22-39374326-T-C?dataset=gnomad_r4" TargetMode="External"/><Relationship Id="rId77" Type="http://schemas.openxmlformats.org/officeDocument/2006/relationships/hyperlink" Target="https://gnomad.broadinstitute.org/variant/16-1993032-T-A?dataset=gnomad_r4" TargetMode="External"/><Relationship Id="rId8" Type="http://schemas.openxmlformats.org/officeDocument/2006/relationships/hyperlink" Target="https://gnomad.broadinstitute.org/variant/1-149913788-A-G?dataset=gnomad_r4" TargetMode="External"/><Relationship Id="rId51" Type="http://schemas.openxmlformats.org/officeDocument/2006/relationships/hyperlink" Target="https://gnomad.broadinstitute.org/variant/5-76291261-T-C?dataset=gnomad_r4" TargetMode="External"/><Relationship Id="rId72" Type="http://schemas.openxmlformats.org/officeDocument/2006/relationships/hyperlink" Target="https://gnomad.broadinstitute.org/variant/17-78171755-T-A?dataset=gnomad_r4" TargetMode="External"/><Relationship Id="rId80" Type="http://schemas.openxmlformats.org/officeDocument/2006/relationships/hyperlink" Target="https://gnomad.broadinstitute.org/variant/19-48373701-T-C?dataset=gnomad_r4" TargetMode="External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gnomad.broadinstitute.org/variant/1-149910876-A-G?dataset=gnomad_r4" TargetMode="External"/><Relationship Id="rId17" Type="http://schemas.openxmlformats.org/officeDocument/2006/relationships/hyperlink" Target="https://gnomad.broadinstitute.org/variant/1-149906697-A-G?dataset=gnomad_r4" TargetMode="External"/><Relationship Id="rId25" Type="http://schemas.openxmlformats.org/officeDocument/2006/relationships/hyperlink" Target="https://gnomad.broadinstitute.org/variant/15-91252452-T-A?dataset=gnomad_r4" TargetMode="External"/><Relationship Id="rId33" Type="http://schemas.openxmlformats.org/officeDocument/2006/relationships/hyperlink" Target="https://gnomad.broadinstitute.org/variant/15-91281847-T-C?dataset=gnomad_r4" TargetMode="External"/><Relationship Id="rId38" Type="http://schemas.openxmlformats.org/officeDocument/2006/relationships/hyperlink" Target="https://gnomad.broadinstitute.org/variant/15-91266619-T-A?dataset=gnomad_r4" TargetMode="External"/><Relationship Id="rId46" Type="http://schemas.openxmlformats.org/officeDocument/2006/relationships/hyperlink" Target="https://gnomad.broadinstitute.org/variant/5-76132067-T-C?dataset=gnomad_r4" TargetMode="External"/><Relationship Id="rId59" Type="http://schemas.openxmlformats.org/officeDocument/2006/relationships/hyperlink" Target="https://gnomad.broadinstitute.org/variant/5-76300885-T-C?dataset=gnomad_r4" TargetMode="External"/><Relationship Id="rId67" Type="http://schemas.openxmlformats.org/officeDocument/2006/relationships/hyperlink" Target="https://gnomad.broadinstitute.org/variant/22-39374533-T-A?dataset=gnomad_r4" TargetMode="External"/><Relationship Id="rId20" Type="http://schemas.openxmlformats.org/officeDocument/2006/relationships/hyperlink" Target="https://gnomad.broadinstitute.org/variant/1-149911863-A-T?dataset=gnomad_r4" TargetMode="External"/><Relationship Id="rId41" Type="http://schemas.openxmlformats.org/officeDocument/2006/relationships/hyperlink" Target="https://gnomad.broadinstitute.org/variant/5-76195003-T-A?dataset=gnomad_r4" TargetMode="External"/><Relationship Id="rId54" Type="http://schemas.openxmlformats.org/officeDocument/2006/relationships/hyperlink" Target="https://gnomad.broadinstitute.org/variant/5-76295888-T-C?dataset=gnomad_r4" TargetMode="External"/><Relationship Id="rId62" Type="http://schemas.openxmlformats.org/officeDocument/2006/relationships/hyperlink" Target="https://gnomad.broadinstitute.org/variant/5-76298826-T-A?dataset=gnomad_r4" TargetMode="External"/><Relationship Id="rId70" Type="http://schemas.openxmlformats.org/officeDocument/2006/relationships/hyperlink" Target="https://gnomad.broadinstitute.org/variant/22-39374542-T-C?dataset=gnomad_r4" TargetMode="External"/><Relationship Id="rId75" Type="http://schemas.openxmlformats.org/officeDocument/2006/relationships/hyperlink" Target="https://gnomad.broadinstitute.org/variant/17-78171001-T-C?dataset=gnomad_r4" TargetMode="External"/><Relationship Id="rId83" Type="http://schemas.openxmlformats.org/officeDocument/2006/relationships/hyperlink" Target="https://gnomad.broadinstitute.org/variant/19-48375733-T-A?dataset=gnomad_r4" TargetMode="External"/><Relationship Id="rId1" Type="http://schemas.openxmlformats.org/officeDocument/2006/relationships/styles" Target="styles.xml"/><Relationship Id="rId6" Type="http://schemas.openxmlformats.org/officeDocument/2006/relationships/hyperlink" Target="https://gnomad.broadinstitute.org/variant/1-149907822-A-T?dataset=gnomad_r4" TargetMode="External"/><Relationship Id="rId15" Type="http://schemas.openxmlformats.org/officeDocument/2006/relationships/hyperlink" Target="https://gnomad.broadinstitute.org/variant/1-149908171-A-G?dataset=gnomad_r4" TargetMode="External"/><Relationship Id="rId23" Type="http://schemas.openxmlformats.org/officeDocument/2006/relationships/hyperlink" Target="https://gnomad.broadinstitute.org/variant/1-149905186-A-T?dataset=gnomad_r4" TargetMode="External"/><Relationship Id="rId28" Type="http://schemas.openxmlformats.org/officeDocument/2006/relationships/hyperlink" Target="https://www.ncbi.nlm.nih.gov/clinvar/variation/2355522/" TargetMode="External"/><Relationship Id="rId36" Type="http://schemas.openxmlformats.org/officeDocument/2006/relationships/hyperlink" Target="https://gnomad.broadinstitute.org/variant/15-91289536-T-C?dataset=gnomad_r4" TargetMode="External"/><Relationship Id="rId49" Type="http://schemas.openxmlformats.org/officeDocument/2006/relationships/hyperlink" Target="https://gnomad.broadinstitute.org/variant/5-76209846-T-C?dataset=gnomad_r4" TargetMode="External"/><Relationship Id="rId57" Type="http://schemas.openxmlformats.org/officeDocument/2006/relationships/hyperlink" Target="https://www.ncbi.nlm.nih.gov/clinvar/variation/2391949/" TargetMode="External"/><Relationship Id="rId10" Type="http://schemas.openxmlformats.org/officeDocument/2006/relationships/hyperlink" Target="https://gnomad.broadinstitute.org/variant/1-149913539-A-G?dataset=gnomad_r4" TargetMode="External"/><Relationship Id="rId31" Type="http://schemas.openxmlformats.org/officeDocument/2006/relationships/hyperlink" Target="https://gnomad.broadinstitute.org/variant/15-91266622-T-C?dataset=gnomad_r4" TargetMode="External"/><Relationship Id="rId44" Type="http://schemas.openxmlformats.org/officeDocument/2006/relationships/hyperlink" Target="https://gnomad.broadinstitute.org/variant/5-76325510-T-A?dataset=gnomad_r4" TargetMode="External"/><Relationship Id="rId52" Type="http://schemas.openxmlformats.org/officeDocument/2006/relationships/hyperlink" Target="https://gnomad.broadinstitute.org/variant/5-76291267-T-C?dataset=gnomad_r4" TargetMode="External"/><Relationship Id="rId60" Type="http://schemas.openxmlformats.org/officeDocument/2006/relationships/hyperlink" Target="https://gnomad.broadinstitute.org/variant/5-76301455-T-C?dataset=gnomad_r4" TargetMode="External"/><Relationship Id="rId65" Type="http://schemas.openxmlformats.org/officeDocument/2006/relationships/hyperlink" Target="https://gnomad.broadinstitute.org/variant/X-49191681-A-T?dataset=gnomad_r4" TargetMode="External"/><Relationship Id="rId73" Type="http://schemas.openxmlformats.org/officeDocument/2006/relationships/hyperlink" Target="https://gnomad.broadinstitute.org/variant/17-78170845-T-C?dataset=gnomad_r4" TargetMode="External"/><Relationship Id="rId78" Type="http://schemas.openxmlformats.org/officeDocument/2006/relationships/hyperlink" Target="https://gnomad.broadinstitute.org/variant/19-48365850-T-C?dataset=gnomad_r4" TargetMode="External"/><Relationship Id="rId81" Type="http://schemas.openxmlformats.org/officeDocument/2006/relationships/hyperlink" Target="https://gnomad.broadinstitute.org/variant/19-48375742-T-C?dataset=gnomad_r4" TargetMode="External"/><Relationship Id="rId86" Type="http://schemas.openxmlformats.org/officeDocument/2006/relationships/theme" Target="theme/theme1.xml"/><Relationship Id="rId4" Type="http://schemas.openxmlformats.org/officeDocument/2006/relationships/hyperlink" Target="https://gnomad.broadinstitute.org/variant/1-149913398-A-T?dataset=gnomad_r4" TargetMode="External"/><Relationship Id="rId9" Type="http://schemas.openxmlformats.org/officeDocument/2006/relationships/hyperlink" Target="https://gnomad.broadinstitute.org/variant/1-149913563-A-G?dataset=gnomad_r4" TargetMode="External"/><Relationship Id="rId13" Type="http://schemas.openxmlformats.org/officeDocument/2006/relationships/hyperlink" Target="https://gnomad.broadinstitute.org/variant/1-149910616-A-G?dataset=gnomad_r4" TargetMode="External"/><Relationship Id="rId18" Type="http://schemas.openxmlformats.org/officeDocument/2006/relationships/hyperlink" Target="https://gnomad.broadinstitute.org/variant/1-149906670-A-G?dataset=gnomad_r4" TargetMode="External"/><Relationship Id="rId39" Type="http://schemas.openxmlformats.org/officeDocument/2006/relationships/hyperlink" Target="https://gnomad.broadinstitute.org/variant/15-91289554-T-A?dataset=gnomad_r4" TargetMode="External"/><Relationship Id="rId34" Type="http://schemas.openxmlformats.org/officeDocument/2006/relationships/hyperlink" Target="https://gnomad.broadinstitute.org/variant/15-91284057-T-C?dataset=gnomad_r4" TargetMode="External"/><Relationship Id="rId50" Type="http://schemas.openxmlformats.org/officeDocument/2006/relationships/hyperlink" Target="https://gnomad.broadinstitute.org/variant/5-76291249-T-C?dataset=gnomad_r4" TargetMode="External"/><Relationship Id="rId55" Type="http://schemas.openxmlformats.org/officeDocument/2006/relationships/hyperlink" Target="https://gnomad.broadinstitute.org/variant/5-76295912-T-C?dataset=gnomad_r4" TargetMode="External"/><Relationship Id="rId76" Type="http://schemas.openxmlformats.org/officeDocument/2006/relationships/hyperlink" Target="https://gnomad.broadinstitute.org/variant/17-78170968-T-A?dataset=gnomad_r4" TargetMode="External"/><Relationship Id="rId7" Type="http://schemas.openxmlformats.org/officeDocument/2006/relationships/hyperlink" Target="https://gnomad.broadinstitute.org/variant/1-149913806-A-G?dataset=gnomad_r4" TargetMode="External"/><Relationship Id="rId71" Type="http://schemas.openxmlformats.org/officeDocument/2006/relationships/hyperlink" Target="https://gnomad.broadinstitute.org/variant/17-78168666-T-A?dataset=gnomad_r4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gnomad.broadinstitute.org/variant/15-91252389-T-C?dataset=gnomad_r4" TargetMode="External"/><Relationship Id="rId24" Type="http://schemas.openxmlformats.org/officeDocument/2006/relationships/hyperlink" Target="https://gnomad.broadinstitute.org/variant/15-91226619-T-A?dataset=gnomad_r4" TargetMode="External"/><Relationship Id="rId40" Type="http://schemas.openxmlformats.org/officeDocument/2006/relationships/hyperlink" Target="https://gnomad.broadinstitute.org/variant/5-76132328-T-A?dataset=gnomad_r4" TargetMode="External"/><Relationship Id="rId45" Type="http://schemas.openxmlformats.org/officeDocument/2006/relationships/hyperlink" Target="https://gnomad.broadinstitute.org/variant/5-76132013-T-C?dataset=gnomad_r4" TargetMode="External"/><Relationship Id="rId66" Type="http://schemas.openxmlformats.org/officeDocument/2006/relationships/hyperlink" Target="https://gnomad.broadinstitute.org/variant/22-39350069-T-A?dataset=gnomad_r4" TargetMode="External"/><Relationship Id="rId61" Type="http://schemas.openxmlformats.org/officeDocument/2006/relationships/hyperlink" Target="https://gnomad.broadinstitute.org/variant/5-76325465-T-C?dataset=gnomad_r4" TargetMode="External"/><Relationship Id="rId82" Type="http://schemas.openxmlformats.org/officeDocument/2006/relationships/hyperlink" Target="https://gnomad.broadinstitute.org/variant/19-48373743-T-A?dataset=gnomad_r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229</TotalTime>
  <Pages>3</Pages>
  <Words>1925</Words>
  <Characters>10979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Taner Karagöl</cp:lastModifiedBy>
  <cp:revision>353</cp:revision>
  <cp:lastPrinted>2022-11-29T16:08:00Z</cp:lastPrinted>
  <dcterms:created xsi:type="dcterms:W3CDTF">2022-10-08T19:21:00Z</dcterms:created>
  <dcterms:modified xsi:type="dcterms:W3CDTF">2024-08-15T08:38:00Z</dcterms:modified>
</cp:coreProperties>
</file>